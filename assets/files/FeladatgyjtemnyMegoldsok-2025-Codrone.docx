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04769851"/>
        <w:docPartObj>
          <w:docPartGallery w:val="Cover Pages"/>
          <w:docPartUnique/>
        </w:docPartObj>
      </w:sdtPr>
      <w:sdtEndPr>
        <w:rPr>
          <w:lang w:val="hu-HU"/>
        </w:rPr>
      </w:sdtEndPr>
      <w:sdtContent>
        <w:p w14:paraId="430AE751" w14:textId="77777777" w:rsidR="00C21121" w:rsidRDefault="00C21121" w:rsidP="00C21121">
          <w:r>
            <w:rPr>
              <w:noProof/>
              <w:lang w:val="hu-HU" w:eastAsia="hu-HU"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332641A5" wp14:editId="0DEF9D1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36124" cy="10058400"/>
                    <wp:effectExtent l="0" t="0" r="7620" b="0"/>
                    <wp:wrapNone/>
                    <wp:docPr id="453" name="Csoport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36124" cy="10058400"/>
                              <a:chOff x="0" y="0"/>
                              <a:chExt cx="3136124" cy="10058400"/>
                            </a:xfr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459" name="Téglalap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Téglalap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Téglalap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308" y="1466118"/>
                                <a:ext cx="3099816" cy="1101822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B34C21" w14:textId="45094137" w:rsidR="003D4D11" w:rsidRDefault="003D4D11" w:rsidP="00C21121">
                                  <w:pPr>
                                    <w:pStyle w:val="Nincstrkz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Téglalap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51C592" w14:textId="3FC6B020" w:rsidR="003D4D11" w:rsidRDefault="003D4D11" w:rsidP="00C21121">
                                  <w:pPr>
                                    <w:pStyle w:val="Nincstrkz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>Tello</w:t>
                                  </w:r>
                                  <w:proofErr w:type="spellEnd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>Edu</w:t>
                                  </w:r>
                                  <w:proofErr w:type="spellEnd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drón</w:t>
                                  </w:r>
                                  <w:proofErr w:type="spellEnd"/>
                                </w:p>
                                <w:sdt>
                                  <w:sdtPr>
                                    <w:rPr>
                                      <w:sz w:val="40"/>
                                      <w:szCs w:val="40"/>
                                    </w:rPr>
                                    <w:alias w:val="Dátum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.MM.dd."/>
                                      <w:lid w:val="hu-H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1152D9C" w14:textId="06FB4D82" w:rsidR="003D4D11" w:rsidRDefault="003D4D11" w:rsidP="00C21121">
                                      <w:pPr>
                                        <w:pStyle w:val="Nincstrkz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Robomaster</w:t>
                                      </w:r>
                                      <w:proofErr w:type="spellEnd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 xml:space="preserve"> TT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2641A5" id="Csoport 453" o:spid="_x0000_s1026" style="position:absolute;margin-left:195.75pt;margin-top:0;width:246.95pt;height:11in;z-index:251754496;mso-height-percent:1000;mso-position-horizontal:right;mso-position-horizontal-relative:page;mso-position-vertical:top;mso-position-vertical-relative:page;mso-height-percent:1000" coordsize="31361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">
                    <v:rect id="Téglalap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Téglalap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Téglalap 461" o:spid="_x0000_s1029" style="position:absolute;left:363;top:14661;width:30998;height:1101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2DB34C21" w14:textId="45094137" w:rsidR="003D4D11" w:rsidRDefault="003D4D11" w:rsidP="00C21121">
                            <w:pPr>
                              <w:pStyle w:val="Nincstrkz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rect id="Téglalap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0951C592" w14:textId="3FC6B020" w:rsidR="003D4D11" w:rsidRDefault="003D4D11" w:rsidP="00C21121">
                            <w:pPr>
                              <w:pStyle w:val="Nincstrkz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E73FF">
                              <w:rPr>
                                <w:sz w:val="40"/>
                                <w:szCs w:val="40"/>
                              </w:rPr>
                              <w:t>Tello</w:t>
                            </w:r>
                            <w:proofErr w:type="spellEnd"/>
                            <w:r w:rsidRPr="000E73FF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E73FF">
                              <w:rPr>
                                <w:sz w:val="40"/>
                                <w:szCs w:val="40"/>
                              </w:rPr>
                              <w:t>Edu</w:t>
                            </w:r>
                            <w:proofErr w:type="spellEnd"/>
                            <w:r w:rsidRPr="000E73FF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drón</w:t>
                            </w:r>
                            <w:proofErr w:type="spellEnd"/>
                          </w:p>
                          <w:sdt>
                            <w:sdtPr>
                              <w:rPr>
                                <w:sz w:val="40"/>
                                <w:szCs w:val="40"/>
                              </w:rPr>
                              <w:alias w:val="Dátum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.MM.d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1152D9C" w14:textId="06FB4D82" w:rsidR="003D4D11" w:rsidRDefault="003D4D11" w:rsidP="00C21121">
                                <w:pPr>
                                  <w:pStyle w:val="Nincstrkz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</w:rPr>
                                  <w:t>Robomaster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</w:rPr>
                                  <w:t xml:space="preserve"> TT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A41E3D6" w14:textId="71D92DB2" w:rsidR="00C21121" w:rsidRPr="00C21121" w:rsidRDefault="00C21121" w:rsidP="00C21121">
          <w:pPr>
            <w:rPr>
              <w:lang w:val="hu-HU"/>
            </w:rPr>
          </w:pPr>
          <w:r>
            <w:rPr>
              <w:noProof/>
              <w:lang w:val="hu-HU" w:eastAsia="hu-HU"/>
            </w:rPr>
            <w:drawing>
              <wp:anchor distT="0" distB="0" distL="114300" distR="114300" simplePos="0" relativeHeight="251756544" behindDoc="1" locked="0" layoutInCell="1" allowOverlap="1" wp14:anchorId="71A09AB7" wp14:editId="4E9FE7D0">
                <wp:simplePos x="0" y="0"/>
                <wp:positionH relativeFrom="column">
                  <wp:posOffset>1508760</wp:posOffset>
                </wp:positionH>
                <wp:positionV relativeFrom="paragraph">
                  <wp:posOffset>7334250</wp:posOffset>
                </wp:positionV>
                <wp:extent cx="2201545" cy="1516380"/>
                <wp:effectExtent l="0" t="0" r="8255" b="7620"/>
                <wp:wrapTight wrapText="bothSides">
                  <wp:wrapPolygon edited="0">
                    <wp:start x="0" y="0"/>
                    <wp:lineTo x="0" y="21437"/>
                    <wp:lineTo x="21494" y="21437"/>
                    <wp:lineTo x="21494" y="0"/>
                    <wp:lineTo x="0" y="0"/>
                  </wp:wrapPolygon>
                </wp:wrapTight>
                <wp:docPr id="454" name="Kép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Kép 31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095" b="16038"/>
                        <a:stretch/>
                      </pic:blipFill>
                      <pic:spPr bwMode="auto">
                        <a:xfrm>
                          <a:off x="0" y="0"/>
                          <a:ext cx="2201545" cy="151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hu-HU" w:eastAsia="hu-HU"/>
            </w:rPr>
            <w:drawing>
              <wp:anchor distT="0" distB="0" distL="114300" distR="114300" simplePos="0" relativeHeight="251757568" behindDoc="1" locked="0" layoutInCell="1" allowOverlap="1" wp14:anchorId="23B27F0D" wp14:editId="11C0D39E">
                <wp:simplePos x="0" y="0"/>
                <wp:positionH relativeFrom="margin">
                  <wp:posOffset>-586740</wp:posOffset>
                </wp:positionH>
                <wp:positionV relativeFrom="paragraph">
                  <wp:posOffset>6019800</wp:posOffset>
                </wp:positionV>
                <wp:extent cx="2773680" cy="1499870"/>
                <wp:effectExtent l="0" t="0" r="7620" b="5080"/>
                <wp:wrapTight wrapText="bothSides">
                  <wp:wrapPolygon edited="0">
                    <wp:start x="0" y="0"/>
                    <wp:lineTo x="0" y="21399"/>
                    <wp:lineTo x="21511" y="21399"/>
                    <wp:lineTo x="21511" y="0"/>
                    <wp:lineTo x="0" y="0"/>
                  </wp:wrapPolygon>
                </wp:wrapTight>
                <wp:docPr id="455" name="Kép 455" descr="A képen kézikocsi, konyhai felszerelés, tűzhely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Kép 36" descr="A képen kézikocsi, konyhai felszerelés, tűzhely látható&#10;&#10;Automatikusan generált leírás"/>
                        <pic:cNvPicPr/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65" t="27236" r="18786" b="28302"/>
                        <a:stretch/>
                      </pic:blipFill>
                      <pic:spPr bwMode="auto">
                        <a:xfrm>
                          <a:off x="0" y="0"/>
                          <a:ext cx="2773680" cy="149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hu-HU" w:eastAsia="hu-HU"/>
            </w:rPr>
            <mc:AlternateContent>
              <mc:Choice Requires="wps">
                <w:drawing>
                  <wp:anchor distT="0" distB="0" distL="114300" distR="114300" simplePos="0" relativeHeight="251755520" behindDoc="0" locked="0" layoutInCell="0" allowOverlap="1" wp14:anchorId="2D830939" wp14:editId="15CB87A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2689860</wp:posOffset>
                    </wp:positionV>
                    <wp:extent cx="6970395" cy="653415"/>
                    <wp:effectExtent l="0" t="0" r="15875" b="13335"/>
                    <wp:wrapNone/>
                    <wp:docPr id="463" name="Téglalap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341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7CEDFF" w:themeColor="accent1" w:themeTint="66"/>
                                    <w:sz w:val="72"/>
                                    <w:szCs w:val="72"/>
                                  </w:rPr>
                                  <w:alias w:val="Cím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35221B6" w14:textId="3DB19EE0" w:rsidR="003D4D11" w:rsidRPr="002D2F73" w:rsidRDefault="003D4D11" w:rsidP="00C21121">
                                    <w:pPr>
                                      <w:pStyle w:val="Nincstrkz"/>
                                      <w:jc w:val="right"/>
                                      <w:rPr>
                                        <w:color w:val="60B4FF" w:themeColor="background2" w:themeShade="BF"/>
                                        <w:sz w:val="72"/>
                                        <w:szCs w:val="72"/>
                                      </w:rPr>
                                    </w:pPr>
                                    <w:r w:rsidRPr="006F2A98"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>Feladatgyűjtemény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D830939" id="Téglalap 16" o:spid="_x0000_s1031" style="position:absolute;margin-left:0;margin-top:211.8pt;width:548.85pt;height:51.45pt;z-index:251755520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" o:allowincell="f" fillcolor="#007ce9 [1614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7CEDFF" w:themeColor="accent1" w:themeTint="66"/>
                              <w:sz w:val="72"/>
                              <w:szCs w:val="72"/>
                            </w:rPr>
                            <w:alias w:val="Cím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35221B6" w14:textId="3DB19EE0" w:rsidR="003D4D11" w:rsidRPr="002D2F73" w:rsidRDefault="003D4D11" w:rsidP="00C21121">
                              <w:pPr>
                                <w:pStyle w:val="Nincstrkz"/>
                                <w:jc w:val="right"/>
                                <w:rPr>
                                  <w:color w:val="60B4FF" w:themeColor="background2" w:themeShade="BF"/>
                                  <w:sz w:val="72"/>
                                  <w:szCs w:val="72"/>
                                </w:rPr>
                              </w:pPr>
                              <w:r w:rsidRPr="006F2A98"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>Feladatgyűjtemény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hu-HU" w:eastAsia="hu-HU"/>
            </w:rPr>
            <w:drawing>
              <wp:anchor distT="0" distB="0" distL="114300" distR="114300" simplePos="0" relativeHeight="251758592" behindDoc="1" locked="0" layoutInCell="1" allowOverlap="1" wp14:anchorId="4F998DC8" wp14:editId="50E106A0">
                <wp:simplePos x="0" y="0"/>
                <wp:positionH relativeFrom="column">
                  <wp:posOffset>116205</wp:posOffset>
                </wp:positionH>
                <wp:positionV relativeFrom="paragraph">
                  <wp:posOffset>2455545</wp:posOffset>
                </wp:positionV>
                <wp:extent cx="6192520" cy="3510280"/>
                <wp:effectExtent l="0" t="0" r="0" b="0"/>
                <wp:wrapTight wrapText="bothSides">
                  <wp:wrapPolygon edited="0">
                    <wp:start x="0" y="0"/>
                    <wp:lineTo x="0" y="21452"/>
                    <wp:lineTo x="21529" y="21452"/>
                    <wp:lineTo x="21529" y="0"/>
                    <wp:lineTo x="0" y="0"/>
                  </wp:wrapPolygon>
                </wp:wrapTight>
                <wp:docPr id="456" name="Kép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Kép 2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520" cy="351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lang w:val="hu-HU"/>
            </w:rPr>
            <w:br w:type="page"/>
          </w:r>
        </w:p>
      </w:sdtContent>
    </w:sdt>
    <w:p w14:paraId="54F09C91" w14:textId="33BAEBB8" w:rsidR="00C21121" w:rsidRDefault="00C21121">
      <w:pPr>
        <w:rPr>
          <w:color w:val="auto"/>
          <w:sz w:val="40"/>
          <w:szCs w:val="40"/>
          <w:lang w:val="hu-HU"/>
        </w:rPr>
      </w:pPr>
    </w:p>
    <w:sdt>
      <w:sdtPr>
        <w:rPr>
          <w:rFonts w:asciiTheme="minorHAnsi" w:eastAsiaTheme="minorEastAsia" w:hAnsiTheme="minorHAnsi" w:cstheme="minorBidi"/>
          <w:color w:val="595959" w:themeColor="text1" w:themeTint="A6"/>
          <w:sz w:val="22"/>
          <w:szCs w:val="22"/>
          <w:lang w:val="hu" w:eastAsia="en-US"/>
        </w:rPr>
        <w:id w:val="64310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71E22D" w14:textId="22787344" w:rsidR="005255DD" w:rsidRDefault="005255DD">
          <w:pPr>
            <w:pStyle w:val="Tartalomjegyzkcmsora"/>
          </w:pPr>
          <w:r>
            <w:t>Tartalom</w:t>
          </w:r>
        </w:p>
        <w:p w14:paraId="3214CFEC" w14:textId="1F5A5902" w:rsidR="003D2364" w:rsidRDefault="005255DD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56325" w:history="1">
            <w:r w:rsidR="003D2364" w:rsidRPr="00701A36">
              <w:rPr>
                <w:rStyle w:val="Hiperhivatkozs"/>
                <w:noProof/>
              </w:rPr>
              <w:t>1.</w:t>
            </w:r>
            <w:r w:rsidR="003D2364"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3D2364" w:rsidRPr="00701A36">
              <w:rPr>
                <w:rStyle w:val="Hiperhivatkozs"/>
                <w:noProof/>
              </w:rPr>
              <w:t>Feladat</w:t>
            </w:r>
            <w:r w:rsidR="003D2364">
              <w:rPr>
                <w:noProof/>
                <w:webHidden/>
              </w:rPr>
              <w:tab/>
            </w:r>
            <w:r w:rsidR="003D2364">
              <w:rPr>
                <w:noProof/>
                <w:webHidden/>
              </w:rPr>
              <w:fldChar w:fldCharType="begin"/>
            </w:r>
            <w:r w:rsidR="003D2364">
              <w:rPr>
                <w:noProof/>
                <w:webHidden/>
              </w:rPr>
              <w:instrText xml:space="preserve"> PAGEREF _Toc210056325 \h </w:instrText>
            </w:r>
            <w:r w:rsidR="003D2364">
              <w:rPr>
                <w:noProof/>
                <w:webHidden/>
              </w:rPr>
            </w:r>
            <w:r w:rsidR="003D2364">
              <w:rPr>
                <w:noProof/>
                <w:webHidden/>
              </w:rPr>
              <w:fldChar w:fldCharType="separate"/>
            </w:r>
            <w:r w:rsidR="003D2364">
              <w:rPr>
                <w:noProof/>
                <w:webHidden/>
              </w:rPr>
              <w:t>4</w:t>
            </w:r>
            <w:r w:rsidR="003D2364">
              <w:rPr>
                <w:noProof/>
                <w:webHidden/>
              </w:rPr>
              <w:fldChar w:fldCharType="end"/>
            </w:r>
          </w:hyperlink>
        </w:p>
        <w:p w14:paraId="637969AC" w14:textId="0091722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6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CA0" w14:textId="713DA52E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7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CA9A" w14:textId="4B20E69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8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660A" w14:textId="2861B36F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9" w:history="1">
            <w:r w:rsidRPr="00701A36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5D48" w14:textId="4FC7B5F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0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7037" w14:textId="4928E24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1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DEBF" w14:textId="3DDF0F58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2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2D76" w14:textId="2EC01EBA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3" w:history="1">
            <w:r w:rsidRPr="00701A36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ED2C" w14:textId="128D0F3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4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7AA3" w14:textId="797468D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5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AE41" w14:textId="7225682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6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FB29" w14:textId="27F02506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7" w:history="1">
            <w:r w:rsidRPr="00701A36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1E00" w14:textId="482CE7DE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8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5B220" w14:textId="4CFC1C67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9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6472" w14:textId="788457B5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0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35B1" w14:textId="2EBC950D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1" w:history="1">
            <w:r w:rsidRPr="00701A36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9DB2" w14:textId="283C8EBD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2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79B3" w14:textId="2ED5DD43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3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9F2C" w14:textId="0D89A193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4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17F9" w14:textId="7C600A7B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5" w:history="1">
            <w:r w:rsidRPr="00701A36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A61D" w14:textId="6D03E0E1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6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8DB6" w14:textId="00F1AA4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7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5D88" w14:textId="6AA0991B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8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D8C9" w14:textId="3D24BA3A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9" w:history="1">
            <w:r w:rsidRPr="00701A36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8192" w14:textId="18184AB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0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8838" w14:textId="5E26EA7E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1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9F70" w14:textId="4DE0FBA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2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7664" w14:textId="3B0C7D03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3" w:history="1">
            <w:r w:rsidRPr="00701A36">
              <w:rPr>
                <w:rStyle w:val="Hiperhivatkozs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809E" w14:textId="63923A08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4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10044" w14:textId="55CB72FA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5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2CDD" w14:textId="2F1F23D5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6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CD02" w14:textId="2B03EF4E" w:rsidR="003D2364" w:rsidRDefault="003D236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7" w:history="1">
            <w:r w:rsidRPr="00701A36">
              <w:rPr>
                <w:rStyle w:val="Hiperhivatkozs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C4CD" w14:textId="6C9F322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8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CEF12" w14:textId="55FD6AF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9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7675" w14:textId="2E680EB9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0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3615" w14:textId="72B30B95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1" w:history="1">
            <w:r w:rsidRPr="00701A36">
              <w:rPr>
                <w:rStyle w:val="Hiperhivatkozs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735D" w14:textId="4BDF7E2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2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5EF3" w14:textId="37A90447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3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518A" w14:textId="55EA0B8F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4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FCFE" w14:textId="5629D6C0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5" w:history="1">
            <w:r w:rsidRPr="00701A36">
              <w:rPr>
                <w:rStyle w:val="Hiperhivatkozs"/>
                <w:noProof/>
              </w:rPr>
              <w:t>11.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584B" w14:textId="7A4A36AB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6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FBAE" w14:textId="1D9EBBCD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7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122A" w14:textId="427323B9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8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8177" w14:textId="124A7DD3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9" w:history="1">
            <w:r w:rsidRPr="00701A36">
              <w:rPr>
                <w:rStyle w:val="Hiperhivatkozs"/>
                <w:noProof/>
              </w:rPr>
              <w:t>12.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9283" w14:textId="20CEB4E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0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9516" w14:textId="0F8D58C7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1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639B" w14:textId="68A42D04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2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F964" w14:textId="26236E41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3" w:history="1">
            <w:r w:rsidRPr="00701A36">
              <w:rPr>
                <w:rStyle w:val="Hiperhivatkozs"/>
                <w:noProof/>
              </w:rPr>
              <w:t>13.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4120" w14:textId="54FE3303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4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53A0" w14:textId="7C1DE167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5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E349" w14:textId="567C7389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6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5045" w14:textId="740E2D92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7" w:history="1">
            <w:r w:rsidRPr="00701A36">
              <w:rPr>
                <w:rStyle w:val="Hiperhivatkozs"/>
                <w:noProof/>
              </w:rPr>
              <w:t>14.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3E81" w14:textId="5B00D2ED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8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DA17" w14:textId="6F05E66E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9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8EAD" w14:textId="25C87348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0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7962" w14:textId="669E4D9A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1" w:history="1">
            <w:r w:rsidRPr="00701A36">
              <w:rPr>
                <w:rStyle w:val="Hiperhivatkozs"/>
                <w:noProof/>
              </w:rPr>
              <w:t>15.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8C3B" w14:textId="01962224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2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6EEE" w14:textId="10F69A54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3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5C7B" w14:textId="0D7DA97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4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A11E" w14:textId="1D455DB1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5" w:history="1">
            <w:r w:rsidRPr="00701A36">
              <w:rPr>
                <w:rStyle w:val="Hiperhivatkozs"/>
                <w:noProof/>
              </w:rPr>
              <w:t>16.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CBD8" w14:textId="7B0D37B7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6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1666" w14:textId="53E24248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7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4DB4" w14:textId="5B5E4F10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8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B599" w14:textId="34165A37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9" w:history="1">
            <w:r w:rsidRPr="00701A36">
              <w:rPr>
                <w:rStyle w:val="Hiperhivatkozs"/>
                <w:noProof/>
              </w:rPr>
              <w:t>17.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AC2A" w14:textId="1676C8D2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0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8B39" w14:textId="4A9B0AB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1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B385" w14:textId="3158701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2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B66E" w14:textId="3932AD4C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3" w:history="1">
            <w:r w:rsidRPr="00701A36">
              <w:rPr>
                <w:rStyle w:val="Hiperhivatkozs"/>
                <w:noProof/>
              </w:rPr>
              <w:t>18.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7961" w14:textId="1D06A70D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4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778C" w14:textId="0A0BF738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5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912B2" w14:textId="36B6A49A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6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1287" w14:textId="2E2874DC" w:rsidR="003D2364" w:rsidRDefault="003D236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7" w:history="1">
            <w:r w:rsidRPr="00701A36">
              <w:rPr>
                <w:rStyle w:val="Hiperhivatkozs"/>
                <w:noProof/>
              </w:rPr>
              <w:t>19.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701A36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930B" w14:textId="7AB79C5A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8" w:history="1">
            <w:r w:rsidRPr="00701A36">
              <w:rPr>
                <w:rStyle w:val="Hiperhivatkozs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EA34" w14:textId="6EBEF593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9" w:history="1">
            <w:r w:rsidRPr="00701A36">
              <w:rPr>
                <w:rStyle w:val="Hiperhivatkozs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CB99" w14:textId="3A0A27E6" w:rsidR="003D2364" w:rsidRDefault="003D23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400" w:history="1">
            <w:r w:rsidRPr="00701A36">
              <w:rPr>
                <w:rStyle w:val="Hiperhivatkozs"/>
                <w:noProof/>
              </w:rPr>
              <w:t>Videó: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9749" w14:textId="5467EDA6" w:rsidR="005255DD" w:rsidRDefault="005255DD">
          <w:r>
            <w:rPr>
              <w:b/>
              <w:bCs/>
            </w:rPr>
            <w:fldChar w:fldCharType="end"/>
          </w:r>
        </w:p>
      </w:sdtContent>
    </w:sdt>
    <w:p w14:paraId="360E0E5D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45961F96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132A7625" w14:textId="76F3E428" w:rsidR="00CE57EF" w:rsidRDefault="00CE57EF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6A1BEEB" w14:textId="77777777" w:rsidR="006062FF" w:rsidRPr="00CB146C" w:rsidRDefault="006062FF" w:rsidP="006062FF">
      <w:pPr>
        <w:pStyle w:val="Cmsor1"/>
        <w:numPr>
          <w:ilvl w:val="0"/>
          <w:numId w:val="19"/>
        </w:numPr>
        <w:ind w:left="284" w:hanging="284"/>
      </w:pPr>
      <w:bookmarkStart w:id="0" w:name="_Toc107742916"/>
      <w:bookmarkStart w:id="1" w:name="_Toc210056325"/>
      <w:r w:rsidRPr="006062FF">
        <w:rPr>
          <w:sz w:val="28"/>
          <w:szCs w:val="28"/>
        </w:rPr>
        <w:lastRenderedPageBreak/>
        <w:t>Feladat</w:t>
      </w:r>
      <w:bookmarkEnd w:id="0"/>
      <w:bookmarkEnd w:id="1"/>
    </w:p>
    <w:p w14:paraId="262604C8" w14:textId="4F3F1CCC" w:rsidR="006062FF" w:rsidRPr="00770641" w:rsidRDefault="006062FF" w:rsidP="006062FF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4B532B">
        <w:rPr>
          <w:rFonts w:ascii="Times New Roman" w:hAnsi="Times New Roman" w:cs="Times New Roman"/>
          <w:sz w:val="28"/>
          <w:szCs w:val="28"/>
          <w:lang w:val="hu-HU"/>
        </w:rPr>
        <w:t xml:space="preserve"> menjen</w:t>
      </w:r>
      <w:r w:rsidR="004950A6">
        <w:rPr>
          <w:rFonts w:ascii="Times New Roman" w:hAnsi="Times New Roman" w:cs="Times New Roman"/>
          <w:sz w:val="28"/>
          <w:szCs w:val="28"/>
          <w:lang w:val="hu-HU"/>
        </w:rPr>
        <w:t xml:space="preserve"> előre, jöjjön visszafelé,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B56B7B" w14:paraId="38A034B1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25F2D20D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" w:name="_Hlk209958504"/>
            <w:bookmarkStart w:id="3" w:name="_Toc210056326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</w:t>
            </w:r>
            <w:r w:rsidR="00B56B7B"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:</w:t>
            </w:r>
            <w:bookmarkEnd w:id="3"/>
            <w:r w:rsidR="003D4D11">
              <w:rPr>
                <w:noProof/>
              </w:rPr>
              <w:t xml:space="preserve"> </w:t>
            </w:r>
            <w:hyperlink r:id="rId1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2CF47102" w14:textId="09678FB0" w:rsidR="00B56B7B" w:rsidRDefault="00B56B7B" w:rsidP="00815D6B">
            <w:pPr>
              <w:pStyle w:val="Cmsor3"/>
              <w:outlineLvl w:val="2"/>
              <w:rPr>
                <w:noProof/>
              </w:rPr>
            </w:pPr>
          </w:p>
        </w:tc>
      </w:tr>
      <w:tr w:rsidR="00B56B7B" w14:paraId="688780D7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387E837F" w14:textId="2168C61A" w:rsidR="00B56B7B" w:rsidRDefault="00B56B7B" w:rsidP="00815D6B">
            <w:pPr>
              <w:pStyle w:val="Cmsor3"/>
              <w:outlineLvl w:val="2"/>
              <w:rPr>
                <w:noProof/>
              </w:rPr>
            </w:pPr>
            <w:bookmarkStart w:id="4" w:name="_Toc210056327"/>
            <w:r>
              <w:rPr>
                <w:noProof/>
              </w:rPr>
              <w:t>Python :</w:t>
            </w:r>
            <w:bookmarkEnd w:id="4"/>
          </w:p>
        </w:tc>
      </w:tr>
      <w:tr w:rsidR="004B532B" w14:paraId="28D1CC0B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26C68465" w14:textId="4D08236C" w:rsidR="004B532B" w:rsidRDefault="004B532B" w:rsidP="00815D6B">
            <w:pPr>
              <w:pStyle w:val="Cmsor3"/>
              <w:outlineLvl w:val="2"/>
              <w:rPr>
                <w:noProof/>
              </w:rPr>
            </w:pPr>
            <w:bookmarkStart w:id="5" w:name="_Toc210056328"/>
            <w:r>
              <w:rPr>
                <w:noProof/>
              </w:rPr>
              <w:t>Videó:</w:t>
            </w:r>
            <w:bookmarkEnd w:id="5"/>
          </w:p>
        </w:tc>
      </w:tr>
      <w:bookmarkEnd w:id="2"/>
      <w:tr w:rsidR="006062FF" w14:paraId="5FE42C1B" w14:textId="77777777" w:rsidTr="004B532B">
        <w:trPr>
          <w:trHeight w:hRule="exact" w:val="6791"/>
        </w:trPr>
        <w:tc>
          <w:tcPr>
            <w:tcW w:w="4815" w:type="dxa"/>
          </w:tcPr>
          <w:p w14:paraId="19397A3B" w14:textId="5BD589CC" w:rsidR="008754B3" w:rsidRDefault="003D4D11" w:rsidP="008754B3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anchor distT="0" distB="0" distL="114300" distR="114300" simplePos="0" relativeHeight="251759616" behindDoc="0" locked="0" layoutInCell="1" allowOverlap="1" wp14:anchorId="62AB4984" wp14:editId="061C9925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227330</wp:posOffset>
                  </wp:positionV>
                  <wp:extent cx="2920365" cy="1863090"/>
                  <wp:effectExtent l="0" t="0" r="0" b="3810"/>
                  <wp:wrapSquare wrapText="bothSides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_2_1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618A"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FA73D33" w14:textId="78011026" w:rsidR="003D4D11" w:rsidRPr="00C1618A" w:rsidRDefault="003D4D11" w:rsidP="008754B3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</w:p>
          <w:p w14:paraId="10CF461B" w14:textId="7B500B97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7AEC872" w14:textId="28416EE7" w:rsidR="008754B3" w:rsidRPr="008754B3" w:rsidRDefault="008754B3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0551CF" w14:textId="77777777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D689DEA" w14:textId="3E1A8640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A9D0E02" w14:textId="77777777" w:rsidR="009B718B" w:rsidRDefault="009B718B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BF50703" w14:textId="1AE151BE" w:rsidR="008754B3" w:rsidRPr="008754B3" w:rsidRDefault="008754B3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C2993C0" w14:textId="5ACF699D" w:rsidR="006062FF" w:rsidRDefault="000C5E22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B8B12DA" w14:textId="61F4AA6D" w:rsidR="000C5E22" w:rsidRPr="000C5E22" w:rsidRDefault="000C5E22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2161B1F" w14:textId="28F616DC" w:rsidR="006062FF" w:rsidRDefault="006062FF" w:rsidP="0096199B">
            <w:pPr>
              <w:rPr>
                <w:lang w:val="hu-HU"/>
              </w:rPr>
            </w:pPr>
          </w:p>
          <w:p w14:paraId="651B3D17" w14:textId="77777777" w:rsidR="006062FF" w:rsidRPr="006062FF" w:rsidRDefault="006062FF" w:rsidP="0096199B">
            <w:pPr>
              <w:rPr>
                <w:lang w:val="hu-HU"/>
              </w:rPr>
            </w:pPr>
          </w:p>
          <w:p w14:paraId="61038A79" w14:textId="77777777" w:rsidR="006062FF" w:rsidRDefault="006062FF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6062FF" w14:paraId="07AC8F2B" w14:textId="77777777" w:rsidTr="004B532B">
        <w:trPr>
          <w:trHeight w:hRule="exact" w:val="4989"/>
        </w:trPr>
        <w:tc>
          <w:tcPr>
            <w:tcW w:w="9776" w:type="dxa"/>
            <w:gridSpan w:val="2"/>
          </w:tcPr>
          <w:p w14:paraId="6B573432" w14:textId="7C7C74D4" w:rsidR="008B30A4" w:rsidRPr="000726B8" w:rsidRDefault="008B30A4" w:rsidP="008B30A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0B7A4A18" w14:textId="77777777" w:rsidR="008B30A4" w:rsidRDefault="008B30A4" w:rsidP="008B30A4">
            <w:pPr>
              <w:rPr>
                <w:noProof/>
                <w:lang w:val="hu-HU"/>
              </w:rPr>
            </w:pPr>
          </w:p>
          <w:p w14:paraId="6D792BCB" w14:textId="77777777" w:rsidR="008B30A4" w:rsidRDefault="008B30A4" w:rsidP="008B30A4">
            <w:pPr>
              <w:rPr>
                <w:noProof/>
                <w:lang w:val="hu-HU"/>
              </w:rPr>
            </w:pPr>
          </w:p>
          <w:p w14:paraId="5C9209F9" w14:textId="77777777" w:rsidR="008B30A4" w:rsidRDefault="008B30A4" w:rsidP="008B30A4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9957FC7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53EBD5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98B0B7E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644B4B1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4D4D4EC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3F94DC9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29C8A7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7CF414" w14:textId="6D4052C8" w:rsidR="006062FF" w:rsidRDefault="008B30A4" w:rsidP="008B30A4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4897DBF" w14:textId="77777777" w:rsidR="004B532B" w:rsidRPr="00CB146C" w:rsidRDefault="006062FF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6" w:name="_Toc210056329"/>
      <w:r w:rsidR="004B532B" w:rsidRPr="006062FF">
        <w:rPr>
          <w:sz w:val="28"/>
          <w:szCs w:val="28"/>
        </w:rPr>
        <w:lastRenderedPageBreak/>
        <w:t>Feladat</w:t>
      </w:r>
      <w:bookmarkEnd w:id="6"/>
    </w:p>
    <w:p w14:paraId="09A9EAB2" w14:textId="6B40299E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4950A6">
        <w:rPr>
          <w:rFonts w:ascii="Times New Roman" w:hAnsi="Times New Roman" w:cs="Times New Roman"/>
          <w:sz w:val="28"/>
          <w:szCs w:val="28"/>
          <w:lang w:val="hu-HU"/>
        </w:rPr>
        <w:t xml:space="preserve"> rajzoljon egy T betűt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– forgás nélkül</w:t>
      </w:r>
      <w:r w:rsidR="004950A6">
        <w:rPr>
          <w:rFonts w:ascii="Times New Roman" w:hAnsi="Times New Roman" w:cs="Times New Roman"/>
          <w:sz w:val="28"/>
          <w:szCs w:val="28"/>
          <w:lang w:val="hu-HU"/>
        </w:rPr>
        <w:t>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096BC0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C920C00" w14:textId="19E34C8C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7" w:name="_Toc210056330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7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1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2_2_2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569D6E21" w14:textId="63F9E650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1F4A66D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1B95DA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8" w:name="_Toc210056331"/>
            <w:r>
              <w:rPr>
                <w:noProof/>
              </w:rPr>
              <w:t>Python :</w:t>
            </w:r>
            <w:bookmarkEnd w:id="8"/>
          </w:p>
        </w:tc>
      </w:tr>
      <w:tr w:rsidR="004B532B" w14:paraId="27CA7B4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4576501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9" w:name="_Toc210056332"/>
            <w:r>
              <w:rPr>
                <w:noProof/>
              </w:rPr>
              <w:t>Videó:</w:t>
            </w:r>
            <w:bookmarkEnd w:id="9"/>
          </w:p>
        </w:tc>
      </w:tr>
      <w:tr w:rsidR="004B532B" w14:paraId="119FF1CA" w14:textId="77777777" w:rsidTr="0096199B">
        <w:trPr>
          <w:trHeight w:hRule="exact" w:val="6791"/>
        </w:trPr>
        <w:tc>
          <w:tcPr>
            <w:tcW w:w="4815" w:type="dxa"/>
          </w:tcPr>
          <w:p w14:paraId="1B2341CE" w14:textId="62092959" w:rsid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148423C9" w14:textId="35E135F1" w:rsidR="003D4D11" w:rsidRPr="00C1618A" w:rsidRDefault="003D4D11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inline distT="0" distB="0" distL="0" distR="0" wp14:anchorId="1BDF1D7E" wp14:editId="77385CE7">
                  <wp:extent cx="2920365" cy="4046855"/>
                  <wp:effectExtent l="0" t="0" r="0" b="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_2_2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4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F416D" w14:textId="4A67F75C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ECDBFA0" w14:textId="7D2A0143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63D2C7A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3E0058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440271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C296A0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BD5C7B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772E0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D1FC153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6486245" w14:textId="77777777" w:rsidR="004B532B" w:rsidRDefault="004B532B" w:rsidP="0096199B">
            <w:pPr>
              <w:rPr>
                <w:lang w:val="hu-HU"/>
              </w:rPr>
            </w:pPr>
          </w:p>
          <w:p w14:paraId="31EED818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32E4E13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5E3DB92A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00B95D2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177F5F0D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C6E2D53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9CD741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9EB4CE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2F21CC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45BBA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73BED1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02C6B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8E725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DC6146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308A8B9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716DE4E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10" w:name="_Toc210056333"/>
      <w:r w:rsidRPr="006062FF">
        <w:rPr>
          <w:sz w:val="28"/>
          <w:szCs w:val="28"/>
        </w:rPr>
        <w:lastRenderedPageBreak/>
        <w:t>Feladat</w:t>
      </w:r>
      <w:bookmarkEnd w:id="10"/>
    </w:p>
    <w:p w14:paraId="635B071D" w14:textId="1B1F7741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96199B">
        <w:rPr>
          <w:rFonts w:ascii="Times New Roman" w:hAnsi="Times New Roman" w:cs="Times New Roman"/>
          <w:sz w:val="28"/>
          <w:szCs w:val="28"/>
          <w:lang w:val="hu-HU"/>
        </w:rPr>
        <w:t xml:space="preserve"> rajzoljon egy négyzetet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– forgás nélkül</w:t>
      </w:r>
      <w:r w:rsidR="0096199B">
        <w:rPr>
          <w:rFonts w:ascii="Times New Roman" w:hAnsi="Times New Roman" w:cs="Times New Roman"/>
          <w:sz w:val="28"/>
          <w:szCs w:val="28"/>
          <w:lang w:val="hu-HU"/>
        </w:rPr>
        <w:t>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ED6ED1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21BEDD8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1" w:name="_Toc210056334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1"/>
            <w:r w:rsidR="003D4D1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hu-HU" w:eastAsia="hu-HU"/>
              </w:rPr>
              <w:t xml:space="preserve"> </w:t>
            </w:r>
            <w:hyperlink r:id="rId19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2_2_3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700C8844" w14:textId="3420488D" w:rsidR="003D4D11" w:rsidRPr="003D4D11" w:rsidRDefault="003D4D11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</w:p>
          <w:p w14:paraId="362CC6E4" w14:textId="2CF2835F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11FBB83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653A55D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12" w:name="_Toc210056335"/>
            <w:r>
              <w:rPr>
                <w:noProof/>
              </w:rPr>
              <w:t>Python :</w:t>
            </w:r>
            <w:bookmarkEnd w:id="12"/>
          </w:p>
        </w:tc>
      </w:tr>
      <w:tr w:rsidR="004B532B" w14:paraId="61D4F7F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0D761F0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13" w:name="_Toc210056336"/>
            <w:r>
              <w:rPr>
                <w:noProof/>
              </w:rPr>
              <w:t>Videó:</w:t>
            </w:r>
            <w:bookmarkEnd w:id="13"/>
          </w:p>
        </w:tc>
      </w:tr>
      <w:tr w:rsidR="004B532B" w14:paraId="7EA8AFD0" w14:textId="77777777" w:rsidTr="0096199B">
        <w:trPr>
          <w:trHeight w:hRule="exact" w:val="6791"/>
        </w:trPr>
        <w:tc>
          <w:tcPr>
            <w:tcW w:w="4815" w:type="dxa"/>
          </w:tcPr>
          <w:p w14:paraId="71BE508E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6D32AFA" w14:textId="032B4187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2D7D9A22" wp14:editId="7AC9731A">
                  <wp:extent cx="2920365" cy="3173730"/>
                  <wp:effectExtent l="0" t="0" r="0" b="7620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_2_3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4AA56" w14:textId="46FA9FF9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FA7863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8D42E0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EF6210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35EC2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54AD7C9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3452BC3" w14:textId="77777777" w:rsidR="004B532B" w:rsidRDefault="004B532B" w:rsidP="0096199B">
            <w:pPr>
              <w:rPr>
                <w:lang w:val="hu-HU"/>
              </w:rPr>
            </w:pPr>
          </w:p>
          <w:p w14:paraId="1FACA77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3DA24379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503435D" w14:textId="77777777" w:rsidR="004B532B" w:rsidRDefault="004B532B" w:rsidP="0096199B">
            <w:pPr>
              <w:rPr>
                <w:lang w:val="hu-HU"/>
              </w:rPr>
            </w:pPr>
          </w:p>
          <w:p w14:paraId="393C086C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F1BF59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9FA6797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286DAD3C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129B9537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5B81E38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36C2FD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8755CA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9700F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12F20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DC4FD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EF954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83F1BD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81BC66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97E35D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75B32F4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14" w:name="_Toc210056337"/>
      <w:r w:rsidRPr="006062FF">
        <w:rPr>
          <w:sz w:val="28"/>
          <w:szCs w:val="28"/>
        </w:rPr>
        <w:lastRenderedPageBreak/>
        <w:t>Feladat</w:t>
      </w:r>
      <w:bookmarkEnd w:id="14"/>
    </w:p>
    <w:p w14:paraId="70BE8F62" w14:textId="57FB28F6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96199B">
        <w:rPr>
          <w:rFonts w:ascii="Times New Roman" w:hAnsi="Times New Roman" w:cs="Times New Roman"/>
          <w:sz w:val="28"/>
          <w:szCs w:val="28"/>
          <w:lang w:val="hu-HU"/>
        </w:rPr>
        <w:t xml:space="preserve"> írjon le egy H betűt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– forgás nélkül</w:t>
      </w:r>
      <w:r w:rsidR="0096199B">
        <w:rPr>
          <w:rFonts w:ascii="Times New Roman" w:hAnsi="Times New Roman" w:cs="Times New Roman"/>
          <w:sz w:val="28"/>
          <w:szCs w:val="28"/>
          <w:lang w:val="hu-HU"/>
        </w:rPr>
        <w:t>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326D00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3D181EE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5" w:name="_Toc210056338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5"/>
            <w:r w:rsidR="003D4D11">
              <w:rPr>
                <w:noProof/>
              </w:rPr>
              <w:t xml:space="preserve"> </w:t>
            </w:r>
            <w:hyperlink r:id="rId21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2_2_4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598F8D26" w14:textId="2383C87F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485CA2F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307ABF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16" w:name="_Toc210056339"/>
            <w:r>
              <w:rPr>
                <w:noProof/>
              </w:rPr>
              <w:t>Python :</w:t>
            </w:r>
            <w:bookmarkEnd w:id="16"/>
          </w:p>
        </w:tc>
      </w:tr>
      <w:tr w:rsidR="004B532B" w14:paraId="6745F04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4E45963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17" w:name="_Toc210056340"/>
            <w:r>
              <w:rPr>
                <w:noProof/>
              </w:rPr>
              <w:t>Videó:</w:t>
            </w:r>
            <w:bookmarkEnd w:id="17"/>
          </w:p>
        </w:tc>
      </w:tr>
      <w:tr w:rsidR="004B532B" w14:paraId="51D694FE" w14:textId="77777777" w:rsidTr="0096199B">
        <w:trPr>
          <w:trHeight w:hRule="exact" w:val="6791"/>
        </w:trPr>
        <w:tc>
          <w:tcPr>
            <w:tcW w:w="4815" w:type="dxa"/>
          </w:tcPr>
          <w:p w14:paraId="7AEA2BED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31AF1293" w14:textId="1E938FF3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1E0624D6" wp14:editId="266757C0">
                  <wp:extent cx="2920365" cy="3748405"/>
                  <wp:effectExtent l="0" t="0" r="0" b="4445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2_2_4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74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86C1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506A546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AFF4F7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F99B43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6A3B6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19F939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21ED190A" w14:textId="77777777" w:rsidR="004B532B" w:rsidRDefault="004B532B" w:rsidP="0096199B">
            <w:pPr>
              <w:rPr>
                <w:lang w:val="hu-HU"/>
              </w:rPr>
            </w:pPr>
          </w:p>
          <w:p w14:paraId="1FE655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6271746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58CB512" w14:textId="77777777" w:rsidR="004B532B" w:rsidRDefault="004B532B" w:rsidP="0096199B">
            <w:pPr>
              <w:rPr>
                <w:lang w:val="hu-HU"/>
              </w:rPr>
            </w:pPr>
          </w:p>
          <w:p w14:paraId="720B38D8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3390B75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5A96143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01EAEF0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2429FEC9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A203770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0FBBC6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477608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BE31B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58544A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4A8272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1F273C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D519CF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EFFCEF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6B33FF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7A92CA0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18" w:name="_Toc210056341"/>
      <w:r w:rsidRPr="006062FF">
        <w:rPr>
          <w:sz w:val="28"/>
          <w:szCs w:val="28"/>
        </w:rPr>
        <w:lastRenderedPageBreak/>
        <w:t>Feladat</w:t>
      </w:r>
      <w:bookmarkEnd w:id="18"/>
    </w:p>
    <w:p w14:paraId="1021E4A6" w14:textId="20D88ED9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rajzoljon egy 3 fokú lépcsőt, térjen vissza a kiindulási helyre,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571D5AA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48CD10C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9" w:name="_Toc210056342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9"/>
            <w:r w:rsidR="003D4D11">
              <w:rPr>
                <w:noProof/>
              </w:rPr>
              <w:t xml:space="preserve"> </w:t>
            </w:r>
            <w:hyperlink r:id="rId23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2_2_5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2700F2D6" w14:textId="068C0A0E" w:rsidR="003D4D11" w:rsidRDefault="003D4D11" w:rsidP="003D4D11"/>
          <w:p w14:paraId="7F4D64B4" w14:textId="1A8CE316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2E668A1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C2ABB77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0" w:name="_Toc210056343"/>
            <w:r>
              <w:rPr>
                <w:noProof/>
              </w:rPr>
              <w:t>Python :</w:t>
            </w:r>
            <w:bookmarkEnd w:id="20"/>
          </w:p>
        </w:tc>
      </w:tr>
      <w:tr w:rsidR="004B532B" w14:paraId="4D17823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ECB6CBE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1" w:name="_Toc210056344"/>
            <w:r>
              <w:rPr>
                <w:noProof/>
              </w:rPr>
              <w:t>Videó:</w:t>
            </w:r>
            <w:bookmarkEnd w:id="21"/>
          </w:p>
        </w:tc>
      </w:tr>
      <w:tr w:rsidR="004B532B" w14:paraId="53206CB6" w14:textId="77777777" w:rsidTr="0096199B">
        <w:trPr>
          <w:trHeight w:hRule="exact" w:val="6791"/>
        </w:trPr>
        <w:tc>
          <w:tcPr>
            <w:tcW w:w="4815" w:type="dxa"/>
          </w:tcPr>
          <w:p w14:paraId="39A08F1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D33F9DF" w14:textId="10BBA7C1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0A1F5083" wp14:editId="79DF684F">
                  <wp:extent cx="2219325" cy="4312285"/>
                  <wp:effectExtent l="0" t="0" r="9525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2_2_5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5BBA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CFCAEC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4C9586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B51B1B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81BF08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2E761A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219A321D" w14:textId="77777777" w:rsidR="004B532B" w:rsidRDefault="004B532B" w:rsidP="0096199B">
            <w:pPr>
              <w:rPr>
                <w:lang w:val="hu-HU"/>
              </w:rPr>
            </w:pPr>
          </w:p>
          <w:p w14:paraId="3381525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34071E1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A5D86E6" w14:textId="77777777" w:rsidR="004B532B" w:rsidRDefault="004B532B" w:rsidP="0096199B">
            <w:pPr>
              <w:rPr>
                <w:lang w:val="hu-HU"/>
              </w:rPr>
            </w:pPr>
          </w:p>
          <w:p w14:paraId="510D0E4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CEAB4A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078E7948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1DF7756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3960EBB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3F4410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422F453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C03FE2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3ADF0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8A47B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CECFD5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AC084C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6B244F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0BC7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EF3BC60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6B14F08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22" w:name="_Toc210056345"/>
      <w:r w:rsidRPr="006062FF">
        <w:rPr>
          <w:sz w:val="28"/>
          <w:szCs w:val="28"/>
        </w:rPr>
        <w:lastRenderedPageBreak/>
        <w:t>Feladat</w:t>
      </w:r>
      <w:bookmarkEnd w:id="22"/>
    </w:p>
    <w:p w14:paraId="3B31DBC5" w14:textId="463CA816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menjen előre és jöjjön vissza - forgással,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FD3CFF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ABBC2E2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3" w:name="_Toc210056346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23"/>
            <w:r w:rsidR="003D4D11">
              <w:rPr>
                <w:noProof/>
              </w:rPr>
              <w:t xml:space="preserve"> </w:t>
            </w:r>
            <w:hyperlink r:id="rId2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2_2_6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02C8E3B2" w14:textId="27B948DF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66726DB6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BDD5E2B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4" w:name="_Toc210056347"/>
            <w:r>
              <w:rPr>
                <w:noProof/>
              </w:rPr>
              <w:t>Python :</w:t>
            </w:r>
            <w:bookmarkEnd w:id="24"/>
          </w:p>
        </w:tc>
      </w:tr>
      <w:tr w:rsidR="004B532B" w14:paraId="2EBD11F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EE7D401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5" w:name="_Toc210056348"/>
            <w:r>
              <w:rPr>
                <w:noProof/>
              </w:rPr>
              <w:t>Videó:</w:t>
            </w:r>
            <w:bookmarkEnd w:id="25"/>
          </w:p>
        </w:tc>
      </w:tr>
      <w:tr w:rsidR="004B532B" w14:paraId="7EE0CDE6" w14:textId="77777777" w:rsidTr="0096199B">
        <w:trPr>
          <w:trHeight w:hRule="exact" w:val="6791"/>
        </w:trPr>
        <w:tc>
          <w:tcPr>
            <w:tcW w:w="4815" w:type="dxa"/>
          </w:tcPr>
          <w:p w14:paraId="7B77FE1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DBF5995" w14:textId="1788F91A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7CC91E07" wp14:editId="3BBC7239">
                  <wp:extent cx="2920365" cy="2617470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_2_6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61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C95E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970750C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471FE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A0CDB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01DB8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34F73EE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AEF594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5B417D3E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A6E9C0C" w14:textId="77777777" w:rsidR="004B532B" w:rsidRDefault="004B532B" w:rsidP="0096199B">
            <w:pPr>
              <w:rPr>
                <w:lang w:val="hu-HU"/>
              </w:rPr>
            </w:pPr>
          </w:p>
          <w:p w14:paraId="0065611D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C4B46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3EA53D0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1147E91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0EC6E16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EC27E37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670F49A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6646BB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5855F6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8A9483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144F58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D8BD35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837C3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E5851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D49D12B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D2F1494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26" w:name="_Toc210056349"/>
      <w:r w:rsidRPr="006062FF">
        <w:rPr>
          <w:sz w:val="28"/>
          <w:szCs w:val="28"/>
        </w:rPr>
        <w:lastRenderedPageBreak/>
        <w:t>Feladat</w:t>
      </w:r>
      <w:bookmarkEnd w:id="26"/>
    </w:p>
    <w:p w14:paraId="323522C5" w14:textId="2266A094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rajzoljon egy T betűt – forgással,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63BEA29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4DBA3EE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7" w:name="_Toc210056350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27"/>
            <w:r w:rsid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2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2_2_7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6AF01537" w14:textId="536D7A27" w:rsidR="003D4D11" w:rsidRPr="003D4D11" w:rsidRDefault="003D4D11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r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</w:p>
          <w:p w14:paraId="3B83B177" w14:textId="6E8C6ABC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3BB7E52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3930F20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8" w:name="_Toc210056351"/>
            <w:r>
              <w:rPr>
                <w:noProof/>
              </w:rPr>
              <w:t>Python :</w:t>
            </w:r>
            <w:bookmarkEnd w:id="28"/>
          </w:p>
        </w:tc>
      </w:tr>
      <w:tr w:rsidR="004B532B" w14:paraId="24CF463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8DE577E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29" w:name="_Toc210056352"/>
            <w:r>
              <w:rPr>
                <w:noProof/>
              </w:rPr>
              <w:t>Videó:</w:t>
            </w:r>
            <w:bookmarkEnd w:id="29"/>
          </w:p>
        </w:tc>
      </w:tr>
      <w:tr w:rsidR="004B532B" w14:paraId="70F37F51" w14:textId="77777777" w:rsidTr="0096199B">
        <w:trPr>
          <w:trHeight w:hRule="exact" w:val="6791"/>
        </w:trPr>
        <w:tc>
          <w:tcPr>
            <w:tcW w:w="4815" w:type="dxa"/>
          </w:tcPr>
          <w:p w14:paraId="7037068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2977E117" w14:textId="4EB4F96F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0FD1EAA6" wp14:editId="6AE3F464">
                  <wp:extent cx="1938020" cy="4312285"/>
                  <wp:effectExtent l="0" t="0" r="5080" b="0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_2_7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F842" w14:textId="73F4CA0B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7FAF21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12533D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B42ABC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7C3CD2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DA12AF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AF9275F" w14:textId="77777777" w:rsidR="004B532B" w:rsidRDefault="004B532B" w:rsidP="0096199B">
            <w:pPr>
              <w:rPr>
                <w:lang w:val="hu-HU"/>
              </w:rPr>
            </w:pPr>
          </w:p>
          <w:p w14:paraId="036832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F58659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D3F56BD" w14:textId="77777777" w:rsidR="004B532B" w:rsidRDefault="004B532B" w:rsidP="0096199B">
            <w:pPr>
              <w:rPr>
                <w:lang w:val="hu-HU"/>
              </w:rPr>
            </w:pPr>
          </w:p>
          <w:p w14:paraId="51EF3932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6172174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896A764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8682AA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5F3A308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6554CF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8735CE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CBF92E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73C6B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9A4A2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A1C33C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6FA4EA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BA91B5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18A9FF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E269107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86A40D5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30" w:name="_Toc210056353"/>
      <w:r w:rsidRPr="006062FF">
        <w:rPr>
          <w:sz w:val="28"/>
          <w:szCs w:val="28"/>
        </w:rPr>
        <w:lastRenderedPageBreak/>
        <w:t>Feladat</w:t>
      </w:r>
      <w:bookmarkEnd w:id="30"/>
    </w:p>
    <w:p w14:paraId="6F45F029" w14:textId="6514467D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rajzoljon egy négyzetet – forgással,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5726C2A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898DC51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1" w:name="_Toc210056354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</w:t>
            </w:r>
            <w:bookmarkEnd w:id="31"/>
            <w:r w:rsid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: </w:t>
            </w:r>
            <w:hyperlink r:id="rId29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2_2_8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691B4B5B" w14:textId="681A6616" w:rsidR="004B532B" w:rsidRDefault="004B532B" w:rsidP="003D4D11">
            <w:pPr>
              <w:rPr>
                <w:noProof/>
              </w:rPr>
            </w:pPr>
          </w:p>
        </w:tc>
      </w:tr>
      <w:tr w:rsidR="004B532B" w14:paraId="4F521C9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505EC97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32" w:name="_Toc210056355"/>
            <w:r>
              <w:rPr>
                <w:noProof/>
              </w:rPr>
              <w:t>Python :</w:t>
            </w:r>
            <w:bookmarkEnd w:id="32"/>
          </w:p>
        </w:tc>
      </w:tr>
      <w:tr w:rsidR="004B532B" w14:paraId="30D8F6A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C20C958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33" w:name="_Toc210056356"/>
            <w:r>
              <w:rPr>
                <w:noProof/>
              </w:rPr>
              <w:t>Videó:</w:t>
            </w:r>
            <w:bookmarkEnd w:id="33"/>
          </w:p>
        </w:tc>
      </w:tr>
      <w:tr w:rsidR="004B532B" w14:paraId="6E41A10C" w14:textId="77777777" w:rsidTr="0096199B">
        <w:trPr>
          <w:trHeight w:hRule="exact" w:val="6791"/>
        </w:trPr>
        <w:tc>
          <w:tcPr>
            <w:tcW w:w="4815" w:type="dxa"/>
          </w:tcPr>
          <w:p w14:paraId="3374E64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30FCF9B" w14:textId="300B280F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370C85CA" wp14:editId="51A1FDB1">
                  <wp:extent cx="2207895" cy="4312285"/>
                  <wp:effectExtent l="0" t="0" r="1905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_2_8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C5B" w14:textId="5DCA4CA2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98FC9E1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C4086C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27EF8B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C18C4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D29B1B5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640DC6A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F8A05F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D14FCF9" w14:textId="77777777" w:rsidR="004B532B" w:rsidRDefault="004B532B" w:rsidP="0096199B">
            <w:pPr>
              <w:rPr>
                <w:lang w:val="hu-HU"/>
              </w:rPr>
            </w:pPr>
          </w:p>
          <w:p w14:paraId="5939C7A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18AE355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0C60D11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6CC4404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455A34A1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0A1E2E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D8A664C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835C2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7734F9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DC1EEC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3F26A0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5DBC7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8F8AC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CCAF8A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1B25078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1CEC61C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34" w:name="_Toc210056357"/>
      <w:r w:rsidRPr="006062FF">
        <w:rPr>
          <w:sz w:val="28"/>
          <w:szCs w:val="28"/>
        </w:rPr>
        <w:lastRenderedPageBreak/>
        <w:t>Feladat</w:t>
      </w:r>
      <w:bookmarkEnd w:id="34"/>
    </w:p>
    <w:p w14:paraId="549302C7" w14:textId="76C90793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rajzoljon egy H betűt – forgással,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3D3A7570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EB6193F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5" w:name="_Toc210056358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35"/>
            <w:r w:rsidR="003D4D11">
              <w:rPr>
                <w:noProof/>
              </w:rPr>
              <w:t xml:space="preserve"> </w:t>
            </w:r>
            <w:hyperlink r:id="rId31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2_2_9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26DE67A2" w14:textId="65A594FD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604C0E5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6B81D63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36" w:name="_Toc210056359"/>
            <w:r>
              <w:rPr>
                <w:noProof/>
              </w:rPr>
              <w:t>Python :</w:t>
            </w:r>
            <w:bookmarkEnd w:id="36"/>
          </w:p>
        </w:tc>
      </w:tr>
      <w:tr w:rsidR="004B532B" w14:paraId="615AB49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0CE31D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37" w:name="_Toc210056360"/>
            <w:r>
              <w:rPr>
                <w:noProof/>
              </w:rPr>
              <w:t>Videó:</w:t>
            </w:r>
            <w:bookmarkEnd w:id="37"/>
          </w:p>
        </w:tc>
      </w:tr>
      <w:tr w:rsidR="004B532B" w14:paraId="0127C3DE" w14:textId="77777777" w:rsidTr="0096199B">
        <w:trPr>
          <w:trHeight w:hRule="exact" w:val="6791"/>
        </w:trPr>
        <w:tc>
          <w:tcPr>
            <w:tcW w:w="4815" w:type="dxa"/>
          </w:tcPr>
          <w:p w14:paraId="72F4C5C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0BEC8EA9" w14:textId="4DC6C99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E316473" wp14:editId="64C122E9">
                  <wp:extent cx="1864995" cy="4312285"/>
                  <wp:effectExtent l="0" t="0" r="1905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_2_9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9A3C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17C5CCA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0068E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9C556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2987FB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F67FED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65EAC15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A08FDD9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5FF71B5" w14:textId="77777777" w:rsidR="004B532B" w:rsidRDefault="004B532B" w:rsidP="0096199B">
            <w:pPr>
              <w:rPr>
                <w:lang w:val="hu-HU"/>
              </w:rPr>
            </w:pPr>
          </w:p>
          <w:p w14:paraId="73B9FA9A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0CFDB9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7A19418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D91BBDD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0AE1118A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76A8AB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D584F1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DE2F3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C559D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31494A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79794B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D305C2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34D6A0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E8E75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0067F9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993C121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38" w:name="_Toc210056361"/>
      <w:r w:rsidRPr="006062FF">
        <w:rPr>
          <w:sz w:val="28"/>
          <w:szCs w:val="28"/>
        </w:rPr>
        <w:lastRenderedPageBreak/>
        <w:t>Feladat</w:t>
      </w:r>
      <w:bookmarkEnd w:id="38"/>
    </w:p>
    <w:p w14:paraId="2464D593" w14:textId="2CC6B749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rajzoljon egy 3 fokú lépcsőt, térjen vissza a kiindulási helyre – forgással,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E6F916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DFE2CCC" w14:textId="1B097A29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9" w:name="_Toc210056362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39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33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2_2_10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4B621FED" w14:textId="4B1B8575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2D6B79F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92AE3A1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0" w:name="_Toc210056363"/>
            <w:r>
              <w:rPr>
                <w:noProof/>
              </w:rPr>
              <w:t>Python :</w:t>
            </w:r>
            <w:bookmarkEnd w:id="40"/>
          </w:p>
        </w:tc>
      </w:tr>
      <w:tr w:rsidR="004B532B" w14:paraId="0D291D4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F320651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1" w:name="_Toc210056364"/>
            <w:r>
              <w:rPr>
                <w:noProof/>
              </w:rPr>
              <w:t>Videó:</w:t>
            </w:r>
            <w:bookmarkEnd w:id="41"/>
          </w:p>
        </w:tc>
      </w:tr>
      <w:tr w:rsidR="004B532B" w14:paraId="56D0BC90" w14:textId="77777777" w:rsidTr="0096199B">
        <w:trPr>
          <w:trHeight w:hRule="exact" w:val="6791"/>
        </w:trPr>
        <w:tc>
          <w:tcPr>
            <w:tcW w:w="4815" w:type="dxa"/>
          </w:tcPr>
          <w:p w14:paraId="5C98F962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1E655FB6" w14:textId="39E9047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3B5E110B" wp14:editId="16ADBDE6">
                  <wp:extent cx="2920365" cy="2907030"/>
                  <wp:effectExtent l="0" t="0" r="0" b="7620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_2_10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90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59E2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2616AF5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50E73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0C3C56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1792B2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07A5BFB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E6569E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639BAEA2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6876B25" w14:textId="77777777" w:rsidR="004B532B" w:rsidRDefault="004B532B" w:rsidP="0096199B">
            <w:pPr>
              <w:rPr>
                <w:lang w:val="hu-HU"/>
              </w:rPr>
            </w:pPr>
          </w:p>
          <w:p w14:paraId="742652AA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D3E36F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AE7854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20DEB7C2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1B3C3FF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16F43FE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4904FD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F550DB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CFC921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7DE11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831DE1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21056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9D9D28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46D89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94BC594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C3DB84D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42" w:name="_Toc210056365"/>
      <w:r w:rsidRPr="006062FF">
        <w:rPr>
          <w:sz w:val="28"/>
          <w:szCs w:val="28"/>
        </w:rPr>
        <w:lastRenderedPageBreak/>
        <w:t>Feladat</w:t>
      </w:r>
      <w:bookmarkEnd w:id="42"/>
    </w:p>
    <w:p w14:paraId="36D41D2B" w14:textId="53562CD8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FB73E9">
        <w:rPr>
          <w:rFonts w:ascii="Times New Roman" w:hAnsi="Times New Roman" w:cs="Times New Roman"/>
          <w:sz w:val="28"/>
          <w:szCs w:val="28"/>
          <w:lang w:val="hu-HU"/>
        </w:rPr>
        <w:t xml:space="preserve"> rajzolj négyzetet ciklussal,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1450E5E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2700A67" w14:textId="3F4BD36E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3" w:name="_Toc210056366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3"/>
            <w:r w:rsidR="003D4D11"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3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2_2_11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026FC122" w14:textId="33B07493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12B1D499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E90C3BB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4" w:name="_Toc210056367"/>
            <w:r>
              <w:rPr>
                <w:noProof/>
              </w:rPr>
              <w:t>Python :</w:t>
            </w:r>
            <w:bookmarkEnd w:id="44"/>
          </w:p>
        </w:tc>
      </w:tr>
      <w:tr w:rsidR="004B532B" w14:paraId="6482BCB0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B35A834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5" w:name="_Toc210056368"/>
            <w:r>
              <w:rPr>
                <w:noProof/>
              </w:rPr>
              <w:t>Videó:</w:t>
            </w:r>
            <w:bookmarkEnd w:id="45"/>
          </w:p>
        </w:tc>
      </w:tr>
      <w:tr w:rsidR="004B532B" w14:paraId="77D149C8" w14:textId="77777777" w:rsidTr="0096199B">
        <w:trPr>
          <w:trHeight w:hRule="exact" w:val="6791"/>
        </w:trPr>
        <w:tc>
          <w:tcPr>
            <w:tcW w:w="4815" w:type="dxa"/>
          </w:tcPr>
          <w:p w14:paraId="232D7A8A" w14:textId="77965386" w:rsid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D0F3596" w14:textId="4438C7B6" w:rsidR="003D4D11" w:rsidRPr="00C1618A" w:rsidRDefault="003D4D11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inline distT="0" distB="0" distL="0" distR="0" wp14:anchorId="51526C14" wp14:editId="3F92EA61">
                  <wp:extent cx="2920365" cy="2790825"/>
                  <wp:effectExtent l="0" t="0" r="0" b="9525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_2_11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556A" w14:textId="08F06278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44C6E71" w14:textId="20C912ED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335C1F7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05EE8A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410839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9637A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5E15E6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1EE73DF" w14:textId="77777777" w:rsidR="004B532B" w:rsidRDefault="004B532B" w:rsidP="0096199B">
            <w:pPr>
              <w:rPr>
                <w:lang w:val="hu-HU"/>
              </w:rPr>
            </w:pPr>
          </w:p>
          <w:p w14:paraId="73E01A8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766E284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10CDFC2" w14:textId="77777777" w:rsidR="004B532B" w:rsidRDefault="004B532B" w:rsidP="0096199B">
            <w:pPr>
              <w:rPr>
                <w:lang w:val="hu-HU"/>
              </w:rPr>
            </w:pPr>
          </w:p>
          <w:p w14:paraId="25F0EE6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6F749A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4DD39629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3086DC0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65672E6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26BDC1E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EE8354D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D51B2F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24BD8C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2C8B1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85209E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53D70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16C68F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704255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518A73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FAD21B3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46" w:name="_Toc210056369"/>
      <w:r w:rsidRPr="006062FF">
        <w:rPr>
          <w:sz w:val="28"/>
          <w:szCs w:val="28"/>
        </w:rPr>
        <w:lastRenderedPageBreak/>
        <w:t>Feladat</w:t>
      </w:r>
      <w:bookmarkEnd w:id="46"/>
    </w:p>
    <w:p w14:paraId="0FF2A7C6" w14:textId="27248831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rajzoljon egy 3 fokú lépcsőt, térjen vissza a kiindulási helyre ciklussal,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5B33D3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5E76AA9" w14:textId="19F388CC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7" w:name="_Toc210056370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7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3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2_2_12</w:t>
              </w:r>
              <w:proofErr w:type="gramStart"/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6B1AFEF0" w14:textId="2161D58A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08F4A07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841375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8" w:name="_Toc210056371"/>
            <w:r>
              <w:rPr>
                <w:noProof/>
              </w:rPr>
              <w:t>Python :</w:t>
            </w:r>
            <w:bookmarkEnd w:id="48"/>
          </w:p>
        </w:tc>
      </w:tr>
      <w:tr w:rsidR="004B532B" w14:paraId="19E74AC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BBD580A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49" w:name="_Toc210056372"/>
            <w:r>
              <w:rPr>
                <w:noProof/>
              </w:rPr>
              <w:t>Videó:</w:t>
            </w:r>
            <w:bookmarkEnd w:id="49"/>
          </w:p>
        </w:tc>
      </w:tr>
      <w:tr w:rsidR="004B532B" w14:paraId="4142951D" w14:textId="77777777" w:rsidTr="0096199B">
        <w:trPr>
          <w:trHeight w:hRule="exact" w:val="6791"/>
        </w:trPr>
        <w:tc>
          <w:tcPr>
            <w:tcW w:w="4815" w:type="dxa"/>
          </w:tcPr>
          <w:p w14:paraId="1A0F1B8A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4366099C" w14:textId="5A95452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2B8BA4C4" wp14:editId="03B3F485">
                  <wp:extent cx="1957070" cy="4312285"/>
                  <wp:effectExtent l="0" t="0" r="5080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_2_12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07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B78EB" w14:textId="45EC826F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DAAA1A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607FB5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B427F5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11B152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7083583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CD79EE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6F87F9B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64415CF" w14:textId="77777777" w:rsidR="004B532B" w:rsidRDefault="004B532B" w:rsidP="0096199B">
            <w:pPr>
              <w:rPr>
                <w:lang w:val="hu-HU"/>
              </w:rPr>
            </w:pPr>
          </w:p>
          <w:p w14:paraId="7D055806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510ED65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A67A8F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25F3F85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0B149DD2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0F74639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94DD6B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A340F4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A3B62A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34543B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342A3A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8D53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EC7407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CFFE4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FF2A317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3E7D1E5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50" w:name="_Toc210056373"/>
      <w:r w:rsidRPr="006062FF">
        <w:rPr>
          <w:sz w:val="28"/>
          <w:szCs w:val="28"/>
        </w:rPr>
        <w:lastRenderedPageBreak/>
        <w:t>Feladat</w:t>
      </w:r>
      <w:bookmarkEnd w:id="50"/>
    </w:p>
    <w:p w14:paraId="1F6C2BAA" w14:textId="471DA159" w:rsidR="004B532B" w:rsidRPr="00770641" w:rsidRDefault="00533D8F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sz w:val="28"/>
          <w:szCs w:val="28"/>
          <w:lang w:val="hu-HU" w:eastAsia="hu-HU"/>
        </w:rPr>
        <w:drawing>
          <wp:inline distT="0" distB="0" distL="0" distR="0" wp14:anchorId="56C3BB2E" wp14:editId="2B35D908">
            <wp:extent cx="2156460" cy="632562"/>
            <wp:effectExtent l="0" t="0" r="0" b="0"/>
            <wp:docPr id="199" name="Kép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Képernyőkép 2025-09-29 15391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452" cy="64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17C926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1BF1306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51" w:name="_Toc210056374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51"/>
            <w:r w:rsidR="00400FA0">
              <w:rPr>
                <w:noProof/>
              </w:rPr>
              <w:t xml:space="preserve"> </w:t>
            </w:r>
            <w:hyperlink r:id="rId40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2_2_13</w:t>
              </w:r>
              <w:proofErr w:type="gramStart"/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13D3DAC6" w14:textId="60E1D36A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5627E01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30872C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52" w:name="_Toc210056375"/>
            <w:r>
              <w:rPr>
                <w:noProof/>
              </w:rPr>
              <w:t>Python :</w:t>
            </w:r>
            <w:bookmarkEnd w:id="52"/>
          </w:p>
        </w:tc>
      </w:tr>
      <w:tr w:rsidR="004B532B" w14:paraId="2CB2CC67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2CD6544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53" w:name="_Toc210056376"/>
            <w:r>
              <w:rPr>
                <w:noProof/>
              </w:rPr>
              <w:t>Videó:</w:t>
            </w:r>
            <w:bookmarkEnd w:id="53"/>
          </w:p>
        </w:tc>
      </w:tr>
      <w:tr w:rsidR="004B532B" w14:paraId="009C1477" w14:textId="77777777" w:rsidTr="0096199B">
        <w:trPr>
          <w:trHeight w:hRule="exact" w:val="6791"/>
        </w:trPr>
        <w:tc>
          <w:tcPr>
            <w:tcW w:w="4815" w:type="dxa"/>
          </w:tcPr>
          <w:p w14:paraId="482D2258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2377D68" w14:textId="1A5C6862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661D4526" wp14:editId="56D173C1">
                  <wp:extent cx="2581275" cy="4312285"/>
                  <wp:effectExtent l="0" t="0" r="9525" b="0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_2_13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2FAF0" w14:textId="31337FD5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9F1A248" w14:textId="7DBC1008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EB568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062957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10CC0B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149CEB9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0B5226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3FF4F4C0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35E39DA" w14:textId="77777777" w:rsidR="004B532B" w:rsidRDefault="004B532B" w:rsidP="0096199B">
            <w:pPr>
              <w:rPr>
                <w:lang w:val="hu-HU"/>
              </w:rPr>
            </w:pPr>
          </w:p>
          <w:p w14:paraId="40DE25C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55D1FD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066ECDF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7EC9CF0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1F18296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CF9C63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535E56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AD731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C25CDD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5694A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92E6C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BAC14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3A1BCA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ED07A3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EEE48E2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938FBD0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54" w:name="_Toc210056377"/>
      <w:r w:rsidRPr="006062FF">
        <w:rPr>
          <w:sz w:val="28"/>
          <w:szCs w:val="28"/>
        </w:rPr>
        <w:lastRenderedPageBreak/>
        <w:t>Feladat</w:t>
      </w:r>
      <w:bookmarkEnd w:id="54"/>
    </w:p>
    <w:p w14:paraId="1A215200" w14:textId="79A927F5" w:rsidR="004B532B" w:rsidRPr="00770641" w:rsidRDefault="00533D8F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sz w:val="28"/>
          <w:szCs w:val="28"/>
          <w:lang w:val="hu-HU" w:eastAsia="hu-HU"/>
        </w:rPr>
        <w:drawing>
          <wp:inline distT="0" distB="0" distL="0" distR="0" wp14:anchorId="696EDBE9" wp14:editId="45A42D43">
            <wp:extent cx="2179320" cy="666190"/>
            <wp:effectExtent l="0" t="0" r="0" b="635"/>
            <wp:docPr id="200" name="Ké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Képernyőkép 2025-09-29 153934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79" cy="6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201ADF4D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0B72B78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55" w:name="_Toc210056378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55"/>
            <w:r w:rsidR="00400FA0"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43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2_2_14</w:t>
              </w:r>
              <w:proofErr w:type="gramStart"/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70BD4288" w14:textId="6A8672A4" w:rsidR="00400FA0" w:rsidRPr="00400FA0" w:rsidRDefault="00400FA0" w:rsidP="00400FA0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</w:p>
          <w:p w14:paraId="0B539229" w14:textId="690E07B1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7AAA76F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1F54D7C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56" w:name="_Toc210056379"/>
            <w:r>
              <w:rPr>
                <w:noProof/>
              </w:rPr>
              <w:t>Python :</w:t>
            </w:r>
            <w:bookmarkEnd w:id="56"/>
          </w:p>
        </w:tc>
      </w:tr>
      <w:tr w:rsidR="004B532B" w14:paraId="7AF8D93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8A20724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57" w:name="_Toc210056380"/>
            <w:r>
              <w:rPr>
                <w:noProof/>
              </w:rPr>
              <w:t>Videó:</w:t>
            </w:r>
            <w:bookmarkEnd w:id="57"/>
          </w:p>
        </w:tc>
      </w:tr>
      <w:tr w:rsidR="004B532B" w14:paraId="08C78963" w14:textId="77777777" w:rsidTr="0096199B">
        <w:trPr>
          <w:trHeight w:hRule="exact" w:val="6791"/>
        </w:trPr>
        <w:tc>
          <w:tcPr>
            <w:tcW w:w="4815" w:type="dxa"/>
          </w:tcPr>
          <w:p w14:paraId="775A1B68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2DB1D707" w14:textId="4D5E9A72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4157E35A" wp14:editId="404E00BF">
                  <wp:extent cx="2920365" cy="3614420"/>
                  <wp:effectExtent l="0" t="0" r="0" b="5080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_2_14.pn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6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F85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34D0DED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1BF00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0D4E9F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321120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6BE950E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E03CCC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2D2B586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88A8C00" w14:textId="77777777" w:rsidR="004B532B" w:rsidRDefault="004B532B" w:rsidP="0096199B">
            <w:pPr>
              <w:rPr>
                <w:lang w:val="hu-HU"/>
              </w:rPr>
            </w:pPr>
          </w:p>
          <w:p w14:paraId="2629D04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D28942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8DBB3A1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9EE54C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77386BBA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A89B94D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2096AD32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7F120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8E49A7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505EED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FA794E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B07441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CD1E9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81AA18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B4883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9465FFD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58" w:name="_Toc210056381"/>
      <w:r w:rsidRPr="006062FF">
        <w:rPr>
          <w:sz w:val="28"/>
          <w:szCs w:val="28"/>
        </w:rPr>
        <w:lastRenderedPageBreak/>
        <w:t>Feladat</w:t>
      </w:r>
      <w:bookmarkEnd w:id="58"/>
    </w:p>
    <w:p w14:paraId="6BDD26FA" w14:textId="6E63D0B3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 rajzoljon egy háromszöget,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86D782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BA8770A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59" w:name="_Toc210056382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59"/>
            <w:r w:rsidR="00400FA0"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45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2_2_15</w:t>
              </w:r>
              <w:proofErr w:type="gramStart"/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1E2D3C42" w14:textId="5346D291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519A70C6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AA6871F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60" w:name="_Toc210056383"/>
            <w:r>
              <w:rPr>
                <w:noProof/>
              </w:rPr>
              <w:t>Python :</w:t>
            </w:r>
            <w:bookmarkEnd w:id="60"/>
          </w:p>
        </w:tc>
      </w:tr>
      <w:tr w:rsidR="004B532B" w14:paraId="728E5E3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CE544D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61" w:name="_Toc210056384"/>
            <w:r>
              <w:rPr>
                <w:noProof/>
              </w:rPr>
              <w:t>Videó:</w:t>
            </w:r>
            <w:bookmarkEnd w:id="61"/>
          </w:p>
        </w:tc>
      </w:tr>
      <w:tr w:rsidR="004B532B" w14:paraId="502A7202" w14:textId="77777777" w:rsidTr="0096199B">
        <w:trPr>
          <w:trHeight w:hRule="exact" w:val="6791"/>
        </w:trPr>
        <w:tc>
          <w:tcPr>
            <w:tcW w:w="4815" w:type="dxa"/>
          </w:tcPr>
          <w:p w14:paraId="3B5839F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CF3295A" w14:textId="509E2C30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F11FD16" wp14:editId="519DDFC7">
                  <wp:extent cx="2920365" cy="2757805"/>
                  <wp:effectExtent l="0" t="0" r="0" b="4445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_2_15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65070" w14:textId="57F2CCF3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6C8C483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F2797A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F2A9A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46260E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D2C487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6E51989" w14:textId="77777777" w:rsidR="004B532B" w:rsidRDefault="004B532B" w:rsidP="0096199B">
            <w:pPr>
              <w:rPr>
                <w:lang w:val="hu-HU"/>
              </w:rPr>
            </w:pPr>
          </w:p>
          <w:p w14:paraId="1E114C8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18B09907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9EB62CE" w14:textId="77777777" w:rsidR="004B532B" w:rsidRDefault="004B532B" w:rsidP="0096199B">
            <w:pPr>
              <w:rPr>
                <w:lang w:val="hu-HU"/>
              </w:rPr>
            </w:pPr>
          </w:p>
          <w:p w14:paraId="663A5AB1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67B61AA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30390E3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076486A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368F6D6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7658228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C3EFBAB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499F5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E73C7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ABCE20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379E7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FC68A4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B494B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BA548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487D8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F0338EB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62" w:name="_Toc210056385"/>
      <w:r w:rsidRPr="006062FF">
        <w:rPr>
          <w:sz w:val="28"/>
          <w:szCs w:val="28"/>
        </w:rPr>
        <w:lastRenderedPageBreak/>
        <w:t>Feladat</w:t>
      </w:r>
      <w:bookmarkEnd w:id="62"/>
    </w:p>
    <w:p w14:paraId="29AB659E" w14:textId="665B3934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rajzoljon egy ötszöget,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A2D2B8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FF61BC3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63" w:name="_Toc210056386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63"/>
            <w:r w:rsidR="00400FA0">
              <w:rPr>
                <w:noProof/>
              </w:rPr>
              <w:t xml:space="preserve"> </w:t>
            </w:r>
            <w:hyperlink r:id="rId47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2_2_16</w:t>
              </w:r>
              <w:proofErr w:type="gramStart"/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2F66147F" w14:textId="7D14FB75" w:rsidR="004B532B" w:rsidRDefault="004B532B" w:rsidP="0096199B">
            <w:pPr>
              <w:pStyle w:val="Cmsor3"/>
              <w:outlineLvl w:val="2"/>
              <w:rPr>
                <w:noProof/>
              </w:rPr>
            </w:pPr>
          </w:p>
        </w:tc>
      </w:tr>
      <w:tr w:rsidR="004B532B" w14:paraId="30318C1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1EB6FEC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64" w:name="_Toc210056387"/>
            <w:r>
              <w:rPr>
                <w:noProof/>
              </w:rPr>
              <w:t>Python :</w:t>
            </w:r>
            <w:bookmarkEnd w:id="64"/>
          </w:p>
        </w:tc>
      </w:tr>
      <w:tr w:rsidR="004B532B" w14:paraId="2036271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7D7787C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65" w:name="_Toc210056388"/>
            <w:r>
              <w:rPr>
                <w:noProof/>
              </w:rPr>
              <w:t>Videó:</w:t>
            </w:r>
            <w:bookmarkEnd w:id="65"/>
          </w:p>
        </w:tc>
      </w:tr>
      <w:tr w:rsidR="004B532B" w14:paraId="13F836D8" w14:textId="77777777" w:rsidTr="0096199B">
        <w:trPr>
          <w:trHeight w:hRule="exact" w:val="6791"/>
        </w:trPr>
        <w:tc>
          <w:tcPr>
            <w:tcW w:w="4815" w:type="dxa"/>
          </w:tcPr>
          <w:p w14:paraId="5630D622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4FFB48F6" w14:textId="4BE2D8E5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8A7B3BD" wp14:editId="38595455">
                  <wp:extent cx="2920365" cy="2868930"/>
                  <wp:effectExtent l="0" t="0" r="0" b="7620"/>
                  <wp:docPr id="19" name="Kép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_2_16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AD71C" w14:textId="68D982AE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48B53E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01E42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3E7E97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2F4D3E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71EB9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E67827A" w14:textId="77777777" w:rsidR="004B532B" w:rsidRDefault="004B532B" w:rsidP="0096199B">
            <w:pPr>
              <w:rPr>
                <w:lang w:val="hu-HU"/>
              </w:rPr>
            </w:pPr>
          </w:p>
          <w:p w14:paraId="440569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1EBB6AE7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700E00F" w14:textId="77777777" w:rsidR="004B532B" w:rsidRDefault="004B532B" w:rsidP="0096199B">
            <w:pPr>
              <w:rPr>
                <w:lang w:val="hu-HU"/>
              </w:rPr>
            </w:pPr>
          </w:p>
          <w:p w14:paraId="17A06583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F62FFB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0D0F9FE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45CB49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6388E091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51C011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6E6327E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FE7A2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9A0C45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98406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6EB755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200DD0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62D04C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81D23F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F9236E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1A643DD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66" w:name="_Toc210056389"/>
      <w:r w:rsidRPr="006062FF">
        <w:rPr>
          <w:sz w:val="28"/>
          <w:szCs w:val="28"/>
        </w:rPr>
        <w:lastRenderedPageBreak/>
        <w:t>Feladat</w:t>
      </w:r>
      <w:bookmarkEnd w:id="66"/>
    </w:p>
    <w:p w14:paraId="42865232" w14:textId="1A66890E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>,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 rajzoljon egy hatszöget,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 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BDA428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48262BB" w14:textId="77777777" w:rsidR="00DB6C0E" w:rsidRPr="00DB6C0E" w:rsidRDefault="00C1618A" w:rsidP="00DB6C0E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67" w:name="_Toc210056390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67"/>
            <w:r w:rsidR="00400FA0">
              <w:rPr>
                <w:noProof/>
              </w:rPr>
              <w:t xml:space="preserve"> </w:t>
            </w:r>
            <w:hyperlink r:id="rId49" w:history="1">
              <w:r w:rsidR="00DB6C0E" w:rsidRPr="00DB6C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2_2_17</w:t>
              </w:r>
              <w:proofErr w:type="gramStart"/>
              <w:r w:rsidR="00DB6C0E" w:rsidRPr="00DB6C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.xml</w:t>
              </w:r>
              <w:proofErr w:type="gramEnd"/>
            </w:hyperlink>
          </w:p>
          <w:p w14:paraId="360C2AFF" w14:textId="1D7CE21D" w:rsidR="004B532B" w:rsidRPr="00DB6C0E" w:rsidRDefault="004B532B" w:rsidP="00DB6C0E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68" w:name="_GoBack"/>
            <w:bookmarkEnd w:id="68"/>
          </w:p>
        </w:tc>
      </w:tr>
      <w:tr w:rsidR="004B532B" w14:paraId="7D9345F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F369F8A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69" w:name="_Toc210056391"/>
            <w:r>
              <w:rPr>
                <w:noProof/>
              </w:rPr>
              <w:t>Python :</w:t>
            </w:r>
            <w:bookmarkEnd w:id="69"/>
          </w:p>
        </w:tc>
      </w:tr>
      <w:tr w:rsidR="004B532B" w14:paraId="1D2D88C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5EF6CCC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70" w:name="_Toc210056392"/>
            <w:r>
              <w:rPr>
                <w:noProof/>
              </w:rPr>
              <w:t>Videó:</w:t>
            </w:r>
            <w:bookmarkEnd w:id="70"/>
          </w:p>
        </w:tc>
      </w:tr>
      <w:tr w:rsidR="004B532B" w14:paraId="4ACDE8B0" w14:textId="77777777" w:rsidTr="0096199B">
        <w:trPr>
          <w:trHeight w:hRule="exact" w:val="6791"/>
        </w:trPr>
        <w:tc>
          <w:tcPr>
            <w:tcW w:w="4815" w:type="dxa"/>
          </w:tcPr>
          <w:p w14:paraId="7352898A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0719A0CC" w14:textId="6FE9EDC8" w:rsidR="00533D8F" w:rsidRPr="00533D8F" w:rsidRDefault="003D4D11" w:rsidP="00533D8F">
            <w:pPr>
              <w:rPr>
                <w:lang w:val="hu-HU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 wp14:anchorId="7C5408B7" wp14:editId="0A2F9C5F">
                  <wp:extent cx="2920365" cy="2813050"/>
                  <wp:effectExtent l="0" t="0" r="0" b="6350"/>
                  <wp:docPr id="20" name="Kép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_2_17.p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CBF26" w14:textId="1CA84F54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88E07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BB2177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3A95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490EEE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72AC8B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F62434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7BB18B7" w14:textId="77777777" w:rsidR="004B532B" w:rsidRDefault="004B532B" w:rsidP="0096199B">
            <w:pPr>
              <w:rPr>
                <w:lang w:val="hu-HU"/>
              </w:rPr>
            </w:pPr>
          </w:p>
          <w:p w14:paraId="2FAFE0E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952B44A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4DB363A" w14:textId="77777777" w:rsidR="004B532B" w:rsidRDefault="004B532B" w:rsidP="0096199B">
            <w:pPr>
              <w:rPr>
                <w:lang w:val="hu-HU"/>
              </w:rPr>
            </w:pPr>
          </w:p>
          <w:p w14:paraId="28BC2384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54AB4DA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7C27B15C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5864818D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22CAE15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C341F72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A74BE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16CD0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4C5758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63A244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F8F14D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F1F03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3C5C5B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3E16A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F8E2F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FBF4AC0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71" w:name="_Toc210056393"/>
      <w:r w:rsidRPr="006062FF">
        <w:rPr>
          <w:sz w:val="28"/>
          <w:szCs w:val="28"/>
        </w:rPr>
        <w:lastRenderedPageBreak/>
        <w:t>Feladat</w:t>
      </w:r>
      <w:bookmarkEnd w:id="71"/>
    </w:p>
    <w:p w14:paraId="48A39D2A" w14:textId="33500039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rajzoljon egy körívet,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3CC2FF3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7D11FEF" w14:textId="2CE6B4BC" w:rsidR="004B532B" w:rsidRDefault="00C1618A" w:rsidP="0096199B">
            <w:pPr>
              <w:pStyle w:val="Cmsor3"/>
              <w:outlineLvl w:val="2"/>
              <w:rPr>
                <w:noProof/>
              </w:rPr>
            </w:pPr>
            <w:bookmarkStart w:id="72" w:name="_Toc210056394"/>
            <w:r>
              <w:rPr>
                <w:noProof/>
              </w:rPr>
              <w:t>Blockly :</w:t>
            </w:r>
            <w:bookmarkEnd w:id="72"/>
          </w:p>
        </w:tc>
      </w:tr>
      <w:tr w:rsidR="004B532B" w14:paraId="648A73C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FC5062B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73" w:name="_Toc210056395"/>
            <w:r>
              <w:rPr>
                <w:noProof/>
              </w:rPr>
              <w:t>Python :</w:t>
            </w:r>
            <w:bookmarkEnd w:id="73"/>
          </w:p>
        </w:tc>
      </w:tr>
      <w:tr w:rsidR="004B532B" w14:paraId="325C98D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E87FF5F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74" w:name="_Toc210056396"/>
            <w:r>
              <w:rPr>
                <w:noProof/>
              </w:rPr>
              <w:t>Videó:</w:t>
            </w:r>
            <w:bookmarkEnd w:id="74"/>
          </w:p>
        </w:tc>
      </w:tr>
      <w:tr w:rsidR="004B532B" w14:paraId="0436C97A" w14:textId="77777777" w:rsidTr="0096199B">
        <w:trPr>
          <w:trHeight w:hRule="exact" w:val="6791"/>
        </w:trPr>
        <w:tc>
          <w:tcPr>
            <w:tcW w:w="4815" w:type="dxa"/>
          </w:tcPr>
          <w:p w14:paraId="4FCA24F1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E4001FD" w14:textId="167D63D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899325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2DB92F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D25F7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49B52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5C39F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CCD6081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1DFC252F" w14:textId="77777777" w:rsidR="004B532B" w:rsidRDefault="004B532B" w:rsidP="0096199B">
            <w:pPr>
              <w:rPr>
                <w:lang w:val="hu-HU"/>
              </w:rPr>
            </w:pPr>
          </w:p>
          <w:p w14:paraId="6D2B3A5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2E69F346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1A68BFD" w14:textId="77777777" w:rsidR="004B532B" w:rsidRDefault="004B532B" w:rsidP="0096199B">
            <w:pPr>
              <w:rPr>
                <w:lang w:val="hu-HU"/>
              </w:rPr>
            </w:pPr>
          </w:p>
          <w:p w14:paraId="5D552E4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7DDD4B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ECDA22C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4DC01F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474561B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BC2674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C01A2D3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D07F2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AAB07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3FBE8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57C6AC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1A11B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25774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85D158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60F2A1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3FE0288B" w14:textId="77777777" w:rsidR="004B532B" w:rsidRPr="00CB146C" w:rsidRDefault="004B532B" w:rsidP="004B532B">
      <w:pPr>
        <w:pStyle w:val="Cmsor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bookmarkStart w:id="75" w:name="_Toc210056397"/>
      <w:r w:rsidRPr="006062FF">
        <w:rPr>
          <w:sz w:val="28"/>
          <w:szCs w:val="28"/>
        </w:rPr>
        <w:lastRenderedPageBreak/>
        <w:t>Feladat</w:t>
      </w:r>
      <w:bookmarkEnd w:id="75"/>
    </w:p>
    <w:p w14:paraId="158033DE" w14:textId="071BF963" w:rsidR="004B532B" w:rsidRPr="00770641" w:rsidRDefault="004B53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Emelkedjen fel a </w:t>
      </w:r>
      <w:proofErr w:type="spellStart"/>
      <w:r w:rsidRPr="00770641">
        <w:rPr>
          <w:rFonts w:ascii="Times New Roman" w:hAnsi="Times New Roman" w:cs="Times New Roman"/>
          <w:sz w:val="28"/>
          <w:szCs w:val="28"/>
          <w:lang w:val="hu-HU"/>
        </w:rPr>
        <w:t>drón</w:t>
      </w:r>
      <w:proofErr w:type="spellEnd"/>
      <w:r w:rsidRPr="00770641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r w:rsidR="00533D8F">
        <w:rPr>
          <w:rFonts w:ascii="Times New Roman" w:hAnsi="Times New Roman" w:cs="Times New Roman"/>
          <w:sz w:val="28"/>
          <w:szCs w:val="28"/>
          <w:lang w:val="hu-HU"/>
        </w:rPr>
        <w:t xml:space="preserve">rajzoljon egy kört, </w:t>
      </w:r>
      <w:r w:rsidRPr="00770641">
        <w:rPr>
          <w:rFonts w:ascii="Times New Roman" w:hAnsi="Times New Roman" w:cs="Times New Roman"/>
          <w:sz w:val="28"/>
          <w:szCs w:val="28"/>
          <w:lang w:val="hu-HU"/>
        </w:rPr>
        <w:t>majd ereszkedjen le!</w:t>
      </w:r>
    </w:p>
    <w:tbl>
      <w:tblPr>
        <w:tblStyle w:val="Rcsostblzat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0B30E0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252772E" w14:textId="0305630F" w:rsidR="004B532B" w:rsidRDefault="00C1618A" w:rsidP="0096199B">
            <w:pPr>
              <w:pStyle w:val="Cmsor3"/>
              <w:outlineLvl w:val="2"/>
              <w:rPr>
                <w:noProof/>
              </w:rPr>
            </w:pPr>
            <w:bookmarkStart w:id="76" w:name="_Toc210056398"/>
            <w:r>
              <w:rPr>
                <w:noProof/>
              </w:rPr>
              <w:t>Blockly :</w:t>
            </w:r>
            <w:bookmarkEnd w:id="76"/>
          </w:p>
        </w:tc>
      </w:tr>
      <w:tr w:rsidR="004B532B" w14:paraId="6EE181B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02D2496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77" w:name="_Toc210056399"/>
            <w:r>
              <w:rPr>
                <w:noProof/>
              </w:rPr>
              <w:t>Python :</w:t>
            </w:r>
            <w:bookmarkEnd w:id="77"/>
          </w:p>
        </w:tc>
      </w:tr>
      <w:tr w:rsidR="004B532B" w14:paraId="567F719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C3ACAB5" w14:textId="77777777" w:rsidR="004B532B" w:rsidRDefault="004B532B" w:rsidP="0096199B">
            <w:pPr>
              <w:pStyle w:val="Cmsor3"/>
              <w:outlineLvl w:val="2"/>
              <w:rPr>
                <w:noProof/>
              </w:rPr>
            </w:pPr>
            <w:bookmarkStart w:id="78" w:name="_Toc210056400"/>
            <w:r>
              <w:rPr>
                <w:noProof/>
              </w:rPr>
              <w:t>Videó:</w:t>
            </w:r>
            <w:bookmarkEnd w:id="78"/>
          </w:p>
        </w:tc>
      </w:tr>
      <w:tr w:rsidR="004B532B" w14:paraId="4B58337C" w14:textId="77777777" w:rsidTr="0096199B">
        <w:trPr>
          <w:trHeight w:hRule="exact" w:val="6791"/>
        </w:trPr>
        <w:tc>
          <w:tcPr>
            <w:tcW w:w="4815" w:type="dxa"/>
          </w:tcPr>
          <w:p w14:paraId="7746169D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39B84B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E24E14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7E27426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8EA14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BCD37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AD4DB6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2F26AE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8FB908F" w14:textId="77777777" w:rsidR="004B532B" w:rsidRDefault="004B532B" w:rsidP="0096199B">
            <w:pPr>
              <w:rPr>
                <w:lang w:val="hu-HU"/>
              </w:rPr>
            </w:pPr>
          </w:p>
          <w:p w14:paraId="25E58EB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2A121B3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A96CFB5" w14:textId="77777777" w:rsidR="004B532B" w:rsidRDefault="004B532B" w:rsidP="0096199B">
            <w:pPr>
              <w:rPr>
                <w:lang w:val="hu-HU"/>
              </w:rPr>
            </w:pPr>
          </w:p>
          <w:p w14:paraId="76AB1A02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1D11B4F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4F6DC0BE" w14:textId="77777777" w:rsidTr="00533D8F">
        <w:trPr>
          <w:trHeight w:hRule="exact" w:val="4437"/>
        </w:trPr>
        <w:tc>
          <w:tcPr>
            <w:tcW w:w="9776" w:type="dxa"/>
            <w:gridSpan w:val="2"/>
          </w:tcPr>
          <w:p w14:paraId="11BBE80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70C10F0F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96BAD5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2E56B8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65ABEC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54F29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EC5E9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9F5430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1197FF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A50174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9AD1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76882C7" w14:textId="689BB209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1FD0751" w14:textId="51B4988E" w:rsidR="006062FF" w:rsidRDefault="006062FF" w:rsidP="00533D8F">
      <w:pPr>
        <w:pStyle w:val="Cmsor1"/>
        <w:rPr>
          <w:lang w:val="hu-HU"/>
        </w:rPr>
      </w:pPr>
    </w:p>
    <w:sectPr w:rsidR="006062FF" w:rsidSect="00434CE9">
      <w:footerReference w:type="default" r:id="rId51"/>
      <w:pgSz w:w="11906" w:h="16838" w:code="9"/>
      <w:pgMar w:top="851" w:right="1077" w:bottom="851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838ED" w14:textId="77777777" w:rsidR="008A23E5" w:rsidRDefault="008A23E5" w:rsidP="00C6554A">
      <w:pPr>
        <w:spacing w:before="0" w:after="0" w:line="240" w:lineRule="auto"/>
      </w:pPr>
      <w:r>
        <w:separator/>
      </w:r>
    </w:p>
  </w:endnote>
  <w:endnote w:type="continuationSeparator" w:id="0">
    <w:p w14:paraId="3425B054" w14:textId="77777777" w:rsidR="008A23E5" w:rsidRDefault="008A23E5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DABF2" w14:textId="44E015A1" w:rsidR="003D4D11" w:rsidRPr="006E00A3" w:rsidRDefault="003D4D11">
    <w:pPr>
      <w:pStyle w:val="Kapcsolatiadatok"/>
      <w:rPr>
        <w:lang w:val="hu-HU"/>
      </w:rPr>
    </w:pPr>
    <w:r w:rsidRPr="006E00A3">
      <w:rPr>
        <w:lang w:val="hu-HU" w:bidi="hu"/>
      </w:rPr>
      <w:fldChar w:fldCharType="begin"/>
    </w:r>
    <w:r w:rsidRPr="006E00A3">
      <w:rPr>
        <w:lang w:val="hu-HU" w:bidi="hu"/>
      </w:rPr>
      <w:instrText xml:space="preserve"> PAGE  \* Arabic  \* MERGEFORMAT </w:instrText>
    </w:r>
    <w:r w:rsidRPr="006E00A3">
      <w:rPr>
        <w:lang w:val="hu-HU" w:bidi="hu"/>
      </w:rPr>
      <w:fldChar w:fldCharType="separate"/>
    </w:r>
    <w:r w:rsidR="00DB6C0E">
      <w:rPr>
        <w:noProof/>
        <w:lang w:val="hu-HU" w:bidi="hu"/>
      </w:rPr>
      <w:t>5</w:t>
    </w:r>
    <w:r w:rsidRPr="006E00A3">
      <w:rPr>
        <w:lang w:val="hu-HU" w:bidi="hu"/>
      </w:rPr>
      <w:fldChar w:fldCharType="end"/>
    </w:r>
    <w:r w:rsidRPr="006E00A3">
      <w:rPr>
        <w:lang w:val="hu-HU"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8C2A56" w14:textId="77777777" w:rsidR="008A23E5" w:rsidRDefault="008A23E5" w:rsidP="00C6554A">
      <w:pPr>
        <w:spacing w:before="0" w:after="0" w:line="240" w:lineRule="auto"/>
      </w:pPr>
      <w:r>
        <w:separator/>
      </w:r>
    </w:p>
  </w:footnote>
  <w:footnote w:type="continuationSeparator" w:id="0">
    <w:p w14:paraId="1E305E2F" w14:textId="77777777" w:rsidR="008A23E5" w:rsidRDefault="008A23E5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Felsorol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7066DF"/>
    <w:multiLevelType w:val="multilevel"/>
    <w:tmpl w:val="05ECB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088E50BC"/>
    <w:multiLevelType w:val="multilevel"/>
    <w:tmpl w:val="E8189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07B39A5"/>
    <w:multiLevelType w:val="hybridMultilevel"/>
    <w:tmpl w:val="08C4AF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E2FE4"/>
    <w:multiLevelType w:val="hybridMultilevel"/>
    <w:tmpl w:val="85F6CC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45BD7"/>
    <w:multiLevelType w:val="multilevel"/>
    <w:tmpl w:val="05ECB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7" w15:restartNumberingAfterBreak="0">
    <w:nsid w:val="44A52F6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120E4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F13AC0"/>
    <w:multiLevelType w:val="hybridMultilevel"/>
    <w:tmpl w:val="1C3C8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C5752"/>
    <w:multiLevelType w:val="hybridMultilevel"/>
    <w:tmpl w:val="8A2E6A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D16D8"/>
    <w:multiLevelType w:val="hybridMultilevel"/>
    <w:tmpl w:val="413AA4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6685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AD182E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9F6C32"/>
    <w:multiLevelType w:val="multilevel"/>
    <w:tmpl w:val="1D50E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EE329B7"/>
    <w:multiLevelType w:val="hybridMultilevel"/>
    <w:tmpl w:val="301AE21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8"/>
  </w:num>
  <w:num w:numId="6">
    <w:abstractNumId w:val="10"/>
  </w:num>
  <w:num w:numId="7">
    <w:abstractNumId w:val="13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14"/>
  </w:num>
  <w:num w:numId="18">
    <w:abstractNumId w:val="26"/>
  </w:num>
  <w:num w:numId="19">
    <w:abstractNumId w:val="11"/>
  </w:num>
  <w:num w:numId="20">
    <w:abstractNumId w:val="19"/>
  </w:num>
  <w:num w:numId="21">
    <w:abstractNumId w:val="24"/>
  </w:num>
  <w:num w:numId="22">
    <w:abstractNumId w:val="17"/>
  </w:num>
  <w:num w:numId="23">
    <w:abstractNumId w:val="16"/>
  </w:num>
  <w:num w:numId="24">
    <w:abstractNumId w:val="25"/>
  </w:num>
  <w:num w:numId="25">
    <w:abstractNumId w:val="12"/>
  </w:num>
  <w:num w:numId="26">
    <w:abstractNumId w:val="15"/>
  </w:num>
  <w:num w:numId="27">
    <w:abstractNumId w:val="21"/>
  </w:num>
  <w:num w:numId="28">
    <w:abstractNumId w:val="23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28"/>
    <w:rsid w:val="000036E9"/>
    <w:rsid w:val="00016C67"/>
    <w:rsid w:val="00052AA4"/>
    <w:rsid w:val="000655FA"/>
    <w:rsid w:val="000A7F7E"/>
    <w:rsid w:val="000C5E22"/>
    <w:rsid w:val="000C62CE"/>
    <w:rsid w:val="000E73FF"/>
    <w:rsid w:val="00103869"/>
    <w:rsid w:val="00107932"/>
    <w:rsid w:val="00131CFF"/>
    <w:rsid w:val="001328AC"/>
    <w:rsid w:val="00134025"/>
    <w:rsid w:val="00175D6B"/>
    <w:rsid w:val="001F47F7"/>
    <w:rsid w:val="00211CB8"/>
    <w:rsid w:val="002226A3"/>
    <w:rsid w:val="002303B2"/>
    <w:rsid w:val="00233986"/>
    <w:rsid w:val="00234CAC"/>
    <w:rsid w:val="00236CA8"/>
    <w:rsid w:val="00250D32"/>
    <w:rsid w:val="002554CD"/>
    <w:rsid w:val="00255763"/>
    <w:rsid w:val="002661DF"/>
    <w:rsid w:val="00271732"/>
    <w:rsid w:val="0027423B"/>
    <w:rsid w:val="00293B83"/>
    <w:rsid w:val="002A6FAF"/>
    <w:rsid w:val="002B4294"/>
    <w:rsid w:val="002C0D34"/>
    <w:rsid w:val="002C6BF6"/>
    <w:rsid w:val="002D5F50"/>
    <w:rsid w:val="002F3E3F"/>
    <w:rsid w:val="003013CA"/>
    <w:rsid w:val="0030370B"/>
    <w:rsid w:val="003048F9"/>
    <w:rsid w:val="00324BE2"/>
    <w:rsid w:val="00333D0D"/>
    <w:rsid w:val="003541E5"/>
    <w:rsid w:val="00374712"/>
    <w:rsid w:val="00377836"/>
    <w:rsid w:val="00386F37"/>
    <w:rsid w:val="003C2699"/>
    <w:rsid w:val="003D080D"/>
    <w:rsid w:val="003D2364"/>
    <w:rsid w:val="003D4D11"/>
    <w:rsid w:val="003E4790"/>
    <w:rsid w:val="00400FA0"/>
    <w:rsid w:val="00412ADC"/>
    <w:rsid w:val="00420370"/>
    <w:rsid w:val="0043009A"/>
    <w:rsid w:val="00434CE9"/>
    <w:rsid w:val="00435A61"/>
    <w:rsid w:val="0045047F"/>
    <w:rsid w:val="00454027"/>
    <w:rsid w:val="00470701"/>
    <w:rsid w:val="004772D9"/>
    <w:rsid w:val="004950A6"/>
    <w:rsid w:val="004A1337"/>
    <w:rsid w:val="004A2837"/>
    <w:rsid w:val="004B331F"/>
    <w:rsid w:val="004B4CC6"/>
    <w:rsid w:val="004B532B"/>
    <w:rsid w:val="004C049F"/>
    <w:rsid w:val="004D7945"/>
    <w:rsid w:val="005000E2"/>
    <w:rsid w:val="00500C17"/>
    <w:rsid w:val="005255DD"/>
    <w:rsid w:val="005270E2"/>
    <w:rsid w:val="0053220F"/>
    <w:rsid w:val="00533D8F"/>
    <w:rsid w:val="00547A08"/>
    <w:rsid w:val="005551E1"/>
    <w:rsid w:val="00593245"/>
    <w:rsid w:val="005A1B08"/>
    <w:rsid w:val="005A4FD6"/>
    <w:rsid w:val="005B342F"/>
    <w:rsid w:val="005B4721"/>
    <w:rsid w:val="005B490D"/>
    <w:rsid w:val="005B6725"/>
    <w:rsid w:val="005C28C8"/>
    <w:rsid w:val="005D735A"/>
    <w:rsid w:val="005F0926"/>
    <w:rsid w:val="005F266B"/>
    <w:rsid w:val="006062FF"/>
    <w:rsid w:val="00607256"/>
    <w:rsid w:val="00616569"/>
    <w:rsid w:val="00626A4A"/>
    <w:rsid w:val="00636A4F"/>
    <w:rsid w:val="00673798"/>
    <w:rsid w:val="00687FDB"/>
    <w:rsid w:val="006A3CE7"/>
    <w:rsid w:val="006B3468"/>
    <w:rsid w:val="006E00A3"/>
    <w:rsid w:val="006E3853"/>
    <w:rsid w:val="006F2A98"/>
    <w:rsid w:val="00704D2F"/>
    <w:rsid w:val="00713F52"/>
    <w:rsid w:val="00757A42"/>
    <w:rsid w:val="00770516"/>
    <w:rsid w:val="00770641"/>
    <w:rsid w:val="0078790B"/>
    <w:rsid w:val="007A0B0B"/>
    <w:rsid w:val="007B1241"/>
    <w:rsid w:val="007B62CB"/>
    <w:rsid w:val="007F1788"/>
    <w:rsid w:val="007F5537"/>
    <w:rsid w:val="00805654"/>
    <w:rsid w:val="008137DA"/>
    <w:rsid w:val="00815D6B"/>
    <w:rsid w:val="008164CA"/>
    <w:rsid w:val="00835471"/>
    <w:rsid w:val="008408E7"/>
    <w:rsid w:val="008754B3"/>
    <w:rsid w:val="00881EDC"/>
    <w:rsid w:val="008901A6"/>
    <w:rsid w:val="0089714F"/>
    <w:rsid w:val="008A2067"/>
    <w:rsid w:val="008A23E5"/>
    <w:rsid w:val="008B30A4"/>
    <w:rsid w:val="008D06A6"/>
    <w:rsid w:val="008E72F2"/>
    <w:rsid w:val="008F683C"/>
    <w:rsid w:val="008F6DFD"/>
    <w:rsid w:val="00901825"/>
    <w:rsid w:val="009055EE"/>
    <w:rsid w:val="00911219"/>
    <w:rsid w:val="00922E84"/>
    <w:rsid w:val="00924962"/>
    <w:rsid w:val="009509B6"/>
    <w:rsid w:val="0096199B"/>
    <w:rsid w:val="009843BC"/>
    <w:rsid w:val="00997511"/>
    <w:rsid w:val="009A7212"/>
    <w:rsid w:val="009A73CE"/>
    <w:rsid w:val="009B718B"/>
    <w:rsid w:val="009F6646"/>
    <w:rsid w:val="009F6B81"/>
    <w:rsid w:val="00A25702"/>
    <w:rsid w:val="00A354FF"/>
    <w:rsid w:val="00A61B17"/>
    <w:rsid w:val="00A64EDF"/>
    <w:rsid w:val="00A65D6A"/>
    <w:rsid w:val="00A81F22"/>
    <w:rsid w:val="00A97D7B"/>
    <w:rsid w:val="00AA013C"/>
    <w:rsid w:val="00AA72CC"/>
    <w:rsid w:val="00AB393E"/>
    <w:rsid w:val="00AB654D"/>
    <w:rsid w:val="00AC53D1"/>
    <w:rsid w:val="00AC5F8D"/>
    <w:rsid w:val="00AD145A"/>
    <w:rsid w:val="00B56B7B"/>
    <w:rsid w:val="00B63A80"/>
    <w:rsid w:val="00B824B1"/>
    <w:rsid w:val="00B87F87"/>
    <w:rsid w:val="00B906CA"/>
    <w:rsid w:val="00BA5D02"/>
    <w:rsid w:val="00BD1EED"/>
    <w:rsid w:val="00BF3451"/>
    <w:rsid w:val="00BF3B7E"/>
    <w:rsid w:val="00BF7547"/>
    <w:rsid w:val="00C1618A"/>
    <w:rsid w:val="00C21121"/>
    <w:rsid w:val="00C50586"/>
    <w:rsid w:val="00C6554A"/>
    <w:rsid w:val="00C75CC1"/>
    <w:rsid w:val="00C77D76"/>
    <w:rsid w:val="00CB146C"/>
    <w:rsid w:val="00CE57EF"/>
    <w:rsid w:val="00CF35BC"/>
    <w:rsid w:val="00CF52E8"/>
    <w:rsid w:val="00D02360"/>
    <w:rsid w:val="00D17691"/>
    <w:rsid w:val="00D33DC8"/>
    <w:rsid w:val="00D37483"/>
    <w:rsid w:val="00D51564"/>
    <w:rsid w:val="00D87D28"/>
    <w:rsid w:val="00D96C76"/>
    <w:rsid w:val="00DB52D2"/>
    <w:rsid w:val="00DB6C0E"/>
    <w:rsid w:val="00DE4271"/>
    <w:rsid w:val="00DF7E1E"/>
    <w:rsid w:val="00E05194"/>
    <w:rsid w:val="00E20466"/>
    <w:rsid w:val="00E86B01"/>
    <w:rsid w:val="00E87E8A"/>
    <w:rsid w:val="00EB4D0F"/>
    <w:rsid w:val="00ED7C44"/>
    <w:rsid w:val="00F03192"/>
    <w:rsid w:val="00F0678F"/>
    <w:rsid w:val="00F132CE"/>
    <w:rsid w:val="00F26DAD"/>
    <w:rsid w:val="00F416AE"/>
    <w:rsid w:val="00F44559"/>
    <w:rsid w:val="00F702EF"/>
    <w:rsid w:val="00F72109"/>
    <w:rsid w:val="00F83F54"/>
    <w:rsid w:val="00FA7530"/>
    <w:rsid w:val="00FB574E"/>
    <w:rsid w:val="00FB73E9"/>
    <w:rsid w:val="00FC034C"/>
    <w:rsid w:val="00FC0528"/>
    <w:rsid w:val="00FC2878"/>
    <w:rsid w:val="00FC6611"/>
    <w:rsid w:val="00FF07D9"/>
    <w:rsid w:val="00FF0B17"/>
    <w:rsid w:val="024B3772"/>
    <w:rsid w:val="22997367"/>
    <w:rsid w:val="25B2DD73"/>
    <w:rsid w:val="334DA0BB"/>
    <w:rsid w:val="3FFF06F8"/>
    <w:rsid w:val="55CCE96E"/>
    <w:rsid w:val="6F882A11"/>
    <w:rsid w:val="7519A9D1"/>
    <w:rsid w:val="7A4C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2EE2D"/>
  <w15:chartTrackingRefBased/>
  <w15:docId w15:val="{CA65985A-E458-4CEE-B205-2DB387C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33D0D"/>
  </w:style>
  <w:style w:type="paragraph" w:styleId="Cmsor1">
    <w:name w:val="heading 1"/>
    <w:basedOn w:val="Norml"/>
    <w:next w:val="Norml"/>
    <w:link w:val="Cmsor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E57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Cmsor2Char">
    <w:name w:val="Címsor 2 Char"/>
    <w:basedOn w:val="Bekezdsalapbettpusa"/>
    <w:link w:val="Cmsor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CE57EF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customStyle="1" w:styleId="Kapcsolatiadatok">
    <w:name w:val="Kapcsolati adatok"/>
    <w:basedOn w:val="Norml"/>
    <w:uiPriority w:val="4"/>
    <w:qFormat/>
    <w:rsid w:val="00C6554A"/>
    <w:pPr>
      <w:spacing w:before="0" w:after="0"/>
      <w:jc w:val="center"/>
    </w:pPr>
  </w:style>
  <w:style w:type="paragraph" w:styleId="Felsorols">
    <w:name w:val="List Bullet"/>
    <w:basedOn w:val="Norml"/>
    <w:uiPriority w:val="10"/>
    <w:unhideWhenUsed/>
    <w:qFormat/>
    <w:rsid w:val="00C6554A"/>
    <w:pPr>
      <w:numPr>
        <w:numId w:val="4"/>
      </w:numPr>
    </w:pPr>
  </w:style>
  <w:style w:type="paragraph" w:styleId="Cm">
    <w:name w:val="Title"/>
    <w:basedOn w:val="Norml"/>
    <w:link w:val="Cm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CmChar">
    <w:name w:val="Cím Char"/>
    <w:basedOn w:val="Bekezdsalapbettpusa"/>
    <w:link w:val="Cm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Alcm">
    <w:name w:val="Subtitle"/>
    <w:basedOn w:val="Norml"/>
    <w:link w:val="Alcm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AlcmChar">
    <w:name w:val="Alcím Char"/>
    <w:basedOn w:val="Bekezdsalapbettpusa"/>
    <w:link w:val="Alcm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llb">
    <w:name w:val="footer"/>
    <w:basedOn w:val="Norml"/>
    <w:link w:val="llb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llbChar">
    <w:name w:val="Élőláb Char"/>
    <w:basedOn w:val="Bekezdsalapbettpusa"/>
    <w:link w:val="llb"/>
    <w:uiPriority w:val="99"/>
    <w:rsid w:val="00C6554A"/>
    <w:rPr>
      <w:caps/>
    </w:rPr>
  </w:style>
  <w:style w:type="paragraph" w:customStyle="1" w:styleId="Fnykp">
    <w:name w:val="Fénykép"/>
    <w:basedOn w:val="Norml"/>
    <w:uiPriority w:val="1"/>
    <w:qFormat/>
    <w:rsid w:val="00C6554A"/>
    <w:pPr>
      <w:spacing w:before="0" w:after="0" w:line="240" w:lineRule="auto"/>
      <w:jc w:val="center"/>
    </w:pPr>
  </w:style>
  <w:style w:type="paragraph" w:styleId="lfej">
    <w:name w:val="header"/>
    <w:basedOn w:val="Norml"/>
    <w:link w:val="lfejChar"/>
    <w:uiPriority w:val="99"/>
    <w:unhideWhenUsed/>
    <w:rsid w:val="00C6554A"/>
    <w:pPr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Szmozottlista">
    <w:name w:val="List Number"/>
    <w:basedOn w:val="Norml"/>
    <w:uiPriority w:val="11"/>
    <w:unhideWhenUsed/>
    <w:qFormat/>
    <w:rsid w:val="00C6554A"/>
    <w:pPr>
      <w:numPr>
        <w:numId w:val="3"/>
      </w:numPr>
      <w:contextualSpacing/>
    </w:pPr>
  </w:style>
  <w:style w:type="character" w:styleId="Erskiemels">
    <w:name w:val="Intense Emphasis"/>
    <w:basedOn w:val="Bekezdsalapbettpusa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6554A"/>
    <w:rPr>
      <w:i/>
      <w:iCs/>
      <w:color w:val="007789" w:themeColor="accent1" w:themeShade="BF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6554A"/>
    <w:rPr>
      <w:rFonts w:ascii="Segoe UI" w:hAnsi="Segoe UI" w:cs="Segoe UI"/>
      <w:szCs w:val="18"/>
    </w:rPr>
  </w:style>
  <w:style w:type="paragraph" w:styleId="Szvegblokk">
    <w:name w:val="Block Text"/>
    <w:basedOn w:val="Norm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C6554A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C6554A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C6554A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6554A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6554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6554A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C6554A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C6554A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6554A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6554A"/>
    <w:rPr>
      <w:rFonts w:ascii="Consolas" w:hAnsi="Consolas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hivatkozs">
    <w:name w:val="Hyperlink"/>
    <w:basedOn w:val="Bekezdsalapbettpusa"/>
    <w:uiPriority w:val="99"/>
    <w:unhideWhenUsed/>
    <w:rsid w:val="00C6554A"/>
    <w:rPr>
      <w:color w:val="835D00" w:themeColor="accent3" w:themeShade="80"/>
      <w:u w:val="single"/>
    </w:rPr>
  </w:style>
  <w:style w:type="paragraph" w:styleId="Makrszvege">
    <w:name w:val="macro"/>
    <w:link w:val="Makrszvege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C6554A"/>
    <w:rPr>
      <w:rFonts w:ascii="Consolas" w:hAnsi="Consolas"/>
      <w:szCs w:val="20"/>
    </w:rPr>
  </w:style>
  <w:style w:type="character" w:styleId="Helyrzszveg">
    <w:name w:val="Placeholder Text"/>
    <w:basedOn w:val="Bekezdsalapbettpusa"/>
    <w:uiPriority w:val="99"/>
    <w:semiHidden/>
    <w:rsid w:val="00C6554A"/>
    <w:rPr>
      <w:color w:val="595959" w:themeColor="text1" w:themeTint="A6"/>
    </w:rPr>
  </w:style>
  <w:style w:type="paragraph" w:styleId="Csakszveg">
    <w:name w:val="Plain Text"/>
    <w:basedOn w:val="Norml"/>
    <w:link w:val="Csakszveg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C6554A"/>
    <w:rPr>
      <w:rFonts w:ascii="Consolas" w:hAnsi="Consolas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E57EF"/>
    <w:pPr>
      <w:spacing w:before="240" w:after="0" w:line="259" w:lineRule="auto"/>
      <w:contextualSpacing w:val="0"/>
      <w:outlineLvl w:val="9"/>
    </w:pPr>
    <w:rPr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E57E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E57E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24BE2"/>
    <w:pPr>
      <w:spacing w:after="100"/>
      <w:ind w:left="440"/>
    </w:pPr>
  </w:style>
  <w:style w:type="paragraph" w:styleId="Listaszerbekezds">
    <w:name w:val="List Paragraph"/>
    <w:basedOn w:val="Norml"/>
    <w:uiPriority w:val="34"/>
    <w:unhideWhenUsed/>
    <w:qFormat/>
    <w:rsid w:val="008D06A6"/>
    <w:pPr>
      <w:ind w:left="720"/>
      <w:contextualSpacing/>
    </w:pPr>
  </w:style>
  <w:style w:type="character" w:customStyle="1" w:styleId="UnresolvedMention">
    <w:name w:val="Unresolved Mention"/>
    <w:basedOn w:val="Bekezdsalapbettpusa"/>
    <w:uiPriority w:val="99"/>
    <w:semiHidden/>
    <w:unhideWhenUsed/>
    <w:rsid w:val="00713F52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A64ED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4">
    <w:name w:val="toc 4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660"/>
    </w:pPr>
    <w:rPr>
      <w:rFonts w:eastAsiaTheme="minorEastAsia"/>
      <w:color w:val="auto"/>
      <w:lang w:val="hu-HU"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880"/>
    </w:pPr>
    <w:rPr>
      <w:rFonts w:eastAsiaTheme="minorEastAsia"/>
      <w:color w:val="auto"/>
      <w:lang w:val="hu-HU"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100"/>
    </w:pPr>
    <w:rPr>
      <w:rFonts w:eastAsiaTheme="minorEastAsia"/>
      <w:color w:val="auto"/>
      <w:lang w:val="hu-HU"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320"/>
    </w:pPr>
    <w:rPr>
      <w:rFonts w:eastAsiaTheme="minorEastAsia"/>
      <w:color w:val="auto"/>
      <w:lang w:val="hu-HU"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540"/>
    </w:pPr>
    <w:rPr>
      <w:rFonts w:eastAsiaTheme="minorEastAsia"/>
      <w:color w:val="auto"/>
      <w:lang w:val="hu-HU"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760"/>
    </w:pPr>
    <w:rPr>
      <w:rFonts w:eastAsiaTheme="minorEastAsia"/>
      <w:color w:val="auto"/>
      <w:lang w:val="hu-HU" w:eastAsia="hu-HU"/>
    </w:rPr>
  </w:style>
  <w:style w:type="character" w:customStyle="1" w:styleId="text-primary">
    <w:name w:val="text-primary"/>
    <w:basedOn w:val="Bekezdsalapbettpusa"/>
    <w:rsid w:val="005C28C8"/>
  </w:style>
  <w:style w:type="paragraph" w:styleId="Nincstrkz">
    <w:name w:val="No Spacing"/>
    <w:link w:val="NincstrkzChar"/>
    <w:uiPriority w:val="1"/>
    <w:qFormat/>
    <w:rsid w:val="00C21121"/>
    <w:pPr>
      <w:spacing w:before="0" w:after="0" w:line="240" w:lineRule="auto"/>
    </w:pPr>
    <w:rPr>
      <w:rFonts w:eastAsiaTheme="minorEastAsia"/>
      <w:color w:val="auto"/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C21121"/>
    <w:rPr>
      <w:rFonts w:eastAsiaTheme="minorEastAsia"/>
      <w:color w:val="auto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hyperlink" Target="https://gymnaziumgimnaziumfila.sharepoint.com/:u:/s/DigitlisMgia/EV6xVBA-AchHvWup0-kZZnUBAh0kQffW2YbG9zZZ7ykLhQ?e=Yg7Dui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hyperlink" Target="https://gymnaziumgimnaziumfila.sharepoint.com/:u:/s/DigitlisMgia/ER_ITLAh5jpHhV07TznNkaoBAafccdZOtAq7uRVjacboCQ?e=oH9kLj" TargetMode="External"/><Relationship Id="rId50" Type="http://schemas.openxmlformats.org/officeDocument/2006/relationships/image" Target="media/image22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yperlink" Target="https://gymnaziumgimnaziumfila.sharepoint.com/:u:/s/DigitlisMgia/EUkng-jZB4VAp3QbcCo1wcIBVkGenAIntyRlgqIKiDrcvw?e=dtdqXB" TargetMode="External"/><Relationship Id="rId25" Type="http://schemas.openxmlformats.org/officeDocument/2006/relationships/hyperlink" Target="https://gymnaziumgimnaziumfila.sharepoint.com/:u:/s/DigitlisMgia/ESJPp4eMAP1NjaZqqiAiKRUBl4rvoTx0AcehK_FNQEnm1Q?e=LRNGon" TargetMode="External"/><Relationship Id="rId33" Type="http://schemas.openxmlformats.org/officeDocument/2006/relationships/hyperlink" Target="https://gymnaziumgimnaziumfila.sharepoint.com/:u:/s/DigitlisMgia/ETeUwz8WoEhPhCOsozdqfnQBLlFxkpfeIcZXKPkyRy-xZw?e=2TA0mq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s://gymnaziumgimnaziumfila.sharepoint.com/:u:/s/DigitlisMgia/ESgbnigaLHdNg30JUfVZ_r8B1tXnIBd13Hf3bmbbVI7E_A?e=cSd7t0" TargetMode="Externa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hyperlink" Target="https://gymnaziumgimnaziumfila.sharepoint.com/:u:/s/DigitlisMgia/Eap8XXXtiaFKqrpJJ_b4GjABroUYwf_Bb_hfyzlKA70g0g?e=J9SdNI" TargetMode="External"/><Relationship Id="rId40" Type="http://schemas.openxmlformats.org/officeDocument/2006/relationships/hyperlink" Target="https://gymnaziumgimnaziumfila.sharepoint.com/:u:/s/DigitlisMgia/EfpeNnR0ShFCjDK27iKW1v8BjYtvyBaiaEIAjzbUKcHe6g?e=qI2ghu" TargetMode="External"/><Relationship Id="rId45" Type="http://schemas.openxmlformats.org/officeDocument/2006/relationships/hyperlink" Target="https://gymnaziumgimnaziumfila.sharepoint.com/:u:/s/DigitlisMgia/EbiOPT56N7xDt8NH6j-qiZIBqSsOKdbbh_5gPDuXQajo0Q?e=oOnt9X" TargetMode="External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gymnaziumgimnaziumfila.sharepoint.com/:u:/s/DigitlisMgia/EcGy3_tO7M5NmNqYzDWaXY8BdbCc1ItA_txVLksHfARyug?e=tnUr2U" TargetMode="External"/><Relationship Id="rId23" Type="http://schemas.openxmlformats.org/officeDocument/2006/relationships/hyperlink" Target="https://gymnaziumgimnaziumfila.sharepoint.com/:u:/s/DigitlisMgia/EasOx5SM7zNJknOy17G8a4UBE8WwDtmxg9HTfHo8mCzCBQ?e=YaInnN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hyperlink" Target="https://gymnaziumgimnaziumfila.sharepoint.com/:u:/s/DigitlisMgia/EVSwX9zSeHpIia5aTR04BuEBtijC1tr7WIvCxHKA4_riMA?e=7F7C9I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gymnaziumgimnaziumfila.sharepoint.com/:u:/s/DigitlisMgia/ER7Qy6BE4IFKvrwksWfOXY0BW_QPp8PaeFUc13vi4Z6GyQ?e=NJ6mz2" TargetMode="External"/><Relationship Id="rId31" Type="http://schemas.openxmlformats.org/officeDocument/2006/relationships/hyperlink" Target="https://gymnaziumgimnaziumfila.sharepoint.com/:u:/s/DigitlisMgia/EWQUErlLXvVGmX9YEr4T8REBa6IrY_3lIkXWnX491khSLw?e=GQlbES" TargetMode="External"/><Relationship Id="rId44" Type="http://schemas.openxmlformats.org/officeDocument/2006/relationships/image" Target="media/image19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yperlink" Target="https://gymnaziumgimnaziumfila.sharepoint.com/:u:/s/DigitlisMgia/EVk_SntcmGdPsmzxb1TR3n0BuNGujCiaDZbatewI6Ljvcg?e=w0DcBa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gymnaziumgimnaziumfila.sharepoint.com/:u:/s/DigitlisMgia/EXCcLNyLNSBFgofJhmjEuxcB4WSjIJSfHs5JBEW6Xmy6uw?e=RoGlcj" TargetMode="External"/><Relationship Id="rId43" Type="http://schemas.openxmlformats.org/officeDocument/2006/relationships/hyperlink" Target="https://gymnaziumgimnaziumfila.sharepoint.com/:u:/s/DigitlisMgia/EUAREkzprjdCvzJmuh_CSDMB8Qm_PkaWRBillGtTB62WcA?e=8w2y9C" TargetMode="External"/><Relationship Id="rId48" Type="http://schemas.openxmlformats.org/officeDocument/2006/relationships/image" Target="media/image21.png"/><Relationship Id="rId8" Type="http://schemas.openxmlformats.org/officeDocument/2006/relationships/settings" Target="settings.xml"/><Relationship Id="rId51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i\AppData\Roaming\Microsoft\Templates\Iskolai%20besz&#225;mol&#243;%20f&#233;nyk&#233;ppel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Robomaster TT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81f4dc-cbd9-4907-919e-096813d19ac6" xsi:nil="true"/>
    <lcf76f155ced4ddcb4097134ff3c332f xmlns="9630bb06-a3fd-4b30-9175-99028a5e558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C0CEF376952C4CAC51E14FD6299A35" ma:contentTypeVersion="15" ma:contentTypeDescription="Új dokumentum létrehozása." ma:contentTypeScope="" ma:versionID="2ced33f50cf2a935bb9228b007aee6a3">
  <xsd:schema xmlns:xsd="http://www.w3.org/2001/XMLSchema" xmlns:xs="http://www.w3.org/2001/XMLSchema" xmlns:p="http://schemas.microsoft.com/office/2006/metadata/properties" xmlns:ns2="9630bb06-a3fd-4b30-9175-99028a5e5585" xmlns:ns3="f981f4dc-cbd9-4907-919e-096813d19ac6" targetNamespace="http://schemas.microsoft.com/office/2006/metadata/properties" ma:root="true" ma:fieldsID="296d64168cdc779fb8c65f2e92010e4d" ns2:_="" ns3:_="">
    <xsd:import namespace="9630bb06-a3fd-4b30-9175-99028a5e5585"/>
    <xsd:import namespace="f981f4dc-cbd9-4907-919e-096813d19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0bb06-a3fd-4b30-9175-99028a5e5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594a5132-4074-4343-bccd-8e00b7288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f4dc-cbd9-4907-919e-096813d19a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e0a3c95-62cd-4747-937f-1126949278cc}" ma:internalName="TaxCatchAll" ma:showField="CatchAllData" ma:web="f981f4dc-cbd9-4907-919e-096813d19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5B7EC2-ACCD-4349-B015-59B30CBF48C0}">
  <ds:schemaRefs>
    <ds:schemaRef ds:uri="http://schemas.microsoft.com/office/2006/metadata/properties"/>
    <ds:schemaRef ds:uri="http://schemas.microsoft.com/office/infopath/2007/PartnerControls"/>
    <ds:schemaRef ds:uri="f981f4dc-cbd9-4907-919e-096813d19ac6"/>
    <ds:schemaRef ds:uri="9630bb06-a3fd-4b30-9175-99028a5e5585"/>
  </ds:schemaRefs>
</ds:datastoreItem>
</file>

<file path=customXml/itemProps3.xml><?xml version="1.0" encoding="utf-8"?>
<ds:datastoreItem xmlns:ds="http://schemas.openxmlformats.org/officeDocument/2006/customXml" ds:itemID="{FE50F0FE-7660-4EF9-AF33-DBE3AA56E8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ED4676-B166-4CF3-B0F6-7885356F730D}"/>
</file>

<file path=customXml/itemProps5.xml><?xml version="1.0" encoding="utf-8"?>
<ds:datastoreItem xmlns:ds="http://schemas.openxmlformats.org/officeDocument/2006/customXml" ds:itemID="{53C09FC3-A450-431A-AA14-6FAB18FA7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Iskolai beszámoló fényképpel</Template>
  <TotalTime>127</TotalTime>
  <Pages>23</Pages>
  <Words>1453</Words>
  <Characters>10028</Characters>
  <Application>Microsoft Office Word</Application>
  <DocSecurity>0</DocSecurity>
  <Lines>83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Feladatgyűjtemény</vt:lpstr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Feladatgyűjtemény</dc:title>
  <dc:subject/>
  <dc:creator>Róbert</dc:creator>
  <cp:keywords/>
  <dc:description/>
  <cp:lastModifiedBy>Student</cp:lastModifiedBy>
  <cp:revision>12</cp:revision>
  <cp:lastPrinted>2022-08-19T10:38:00Z</cp:lastPrinted>
  <dcterms:created xsi:type="dcterms:W3CDTF">2025-09-29T09:40:00Z</dcterms:created>
  <dcterms:modified xsi:type="dcterms:W3CDTF">2025-09-29T16:07:00Z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0x010100D9C0CEF376952C4CAC51E14FD6299A35</vt:lpwstr>
  </property>
  <property fmtid="{D5CDD505-2E9C-101B-9397-08002B2CF9AE}" pid="3" name="MediaServiceImageTags">
    <vt:lpwstr/>
  </property>
</Properties>
</file>