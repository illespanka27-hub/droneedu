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sdt>
      <w:sdtPr>
        <w:id w:val="1104769851"/>
        <w:docPartObj>
          <w:docPartGallery w:val="Cover Pages"/>
          <w:docPartUnique/>
        </w:docPartObj>
      </w:sdtPr>
      <w:sdtEndPr>
        <w:rPr>
          <w:lang w:val="hu-HU"/>
        </w:rPr>
      </w:sdtEndPr>
      <w:sdtContent>
        <w:p w:rsidR="00C21121" w:rsidP="00C21121" w:rsidRDefault="00C21121" w14:paraId="430AE751" w14:textId="7777777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54496" behindDoc="0" locked="0" layoutInCell="1" allowOverlap="1" wp14:anchorId="332641A5" wp14:editId="0DEF9D14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36124" cy="10058400"/>
                    <wp:effectExtent l="0" t="0" r="7620" b="0"/>
                    <wp:wrapNone/>
                    <wp:docPr id="453" name="Csoport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36124" cy="10058400"/>
                              <a:chOff x="0" y="0"/>
                              <a:chExt cx="3136124" cy="10058400"/>
                            </a:xfr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</wpg:grpSpPr>
                          <wps:wsp>
                            <wps:cNvPr id="459" name="Téglalap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Téglalap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Téglalap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308" y="1466118"/>
                                <a:ext cx="3099816" cy="1101822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121" w:rsidP="00C21121" w:rsidRDefault="00C21121" w14:paraId="2DB34C21" w14:textId="45094137">
                                  <w:pPr>
                                    <w:pStyle w:val="Nincstrkz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202</w:t>
                                  </w:r>
                                  <w:r w:rsidR="006F2A98"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Téglalap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21121" w:rsidP="00C21121" w:rsidRDefault="00677FCC" w14:paraId="21152D9C" w14:textId="1CEE75AA">
                                  <w:pPr>
                                    <w:pStyle w:val="Nincstrkz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Skykick</w:t>
                                  </w:r>
                                  <w:proofErr w:type="spellEnd"/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 xml:space="preserve"> V2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átum"/>
                                      <w:id w:val="1724480474"/>
                                      <w:showingPlcHdr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yy.MM.dd."/>
                                        <w:lid w:val="hu-HU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>
                                      <w:rPr>
                                        <w:color w:val="auto"/>
                                        <w:sz w:val="40"/>
                                        <w:szCs w:val="40"/>
                                      </w:rPr>
                                    </w:sdtEnd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Csoport 453" style="position:absolute;margin-left:195.75pt;margin-top:0;width:246.95pt;height:11in;z-index:251754496;mso-height-percent:1000;mso-position-horizontal:right;mso-position-horizontal-relative:page;mso-position-vertical:top;mso-position-vertical-relative:page;mso-height-percent:1000" coordsize="31361,100584" o:spid="_x0000_s1026" w14:anchorId="332641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">
                    <v:rect id="Téglalap 459" style="position:absolute;width:1385;height:100584;visibility:visible;mso-wrap-style:square;v-text-anchor:middle" alt="Light vertical" o:spid="_x0000_s1027" filled="f" stroked="f" strokecolor="whit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">
                      <v:shadow color="#d8d8d8" offset="3pt,3pt"/>
                    </v:rect>
                    <v:rect id="Téglalap 460" style="position:absolute;left:1246;width:29718;height:100584;visibility:visible;mso-wrap-style:square;v-text-anchor:top" o:spid="_x0000_s1028" filled="f" stroked="f" strokecolor="#d8d8d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"/>
                    <v:rect id="Téglalap 461" style="position:absolute;left:363;top:14661;width:30998;height:11018;visibility:visible;mso-wrap-style:square;v-text-anchor:bottom" o:spid="_x0000_s1029" filled="f" stroked="f" strokecolor="whit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">
                      <v:shadow color="#d8d8d8" offset="3pt,3pt"/>
                      <v:textbox inset="28.8pt,14.4pt,14.4pt,14.4pt">
                        <w:txbxContent>
                          <w:p w:rsidR="00C21121" w:rsidP="00C21121" w:rsidRDefault="00C21121" w14:paraId="2DB34C21" w14:textId="45094137">
                            <w:pPr>
                              <w:pStyle w:val="Nincstrkz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6F2A98"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5</w:t>
                            </w:r>
                          </w:p>
                        </w:txbxContent>
                      </v:textbox>
                    </v:rect>
                    <v:rect id="Téglalap 9" style="position:absolute;top:67610;width:30895;height:28333;visibility:visible;mso-wrap-style:square;v-text-anchor:bottom" o:spid="_x0000_s1030" filled="f" stroked="f" strokecolor="whit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">
                      <v:shadow color="#d8d8d8" offset="3pt,3pt"/>
                      <v:textbox inset="28.8pt,14.4pt,14.4pt,14.4pt">
                        <w:txbxContent>
                          <w:p w:rsidR="00C21121" w:rsidP="00C21121" w:rsidRDefault="00677FCC" w14:paraId="21152D9C" w14:textId="1CEE75AA">
                            <w:pPr>
                              <w:pStyle w:val="Nincstrkz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Skykick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V2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átum"/>
                                <w:id w:val="1724480474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yy.MM.dd."/>
                                  <w:lid w:val="hu-HU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color w:val="auto"/>
                                  <w:sz w:val="40"/>
                                  <w:szCs w:val="40"/>
                                </w:rPr>
                              </w:sdtEnd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Pr="00C21121" w:rsidR="00C21121" w:rsidP="00C21121" w:rsidRDefault="00C21121" w14:paraId="2A41E3D6" w14:textId="71D92DB2">
          <w:pPr>
            <w:rPr>
              <w:lang w:val="hu-HU"/>
            </w:rPr>
          </w:pPr>
          <w:r>
            <w:rPr>
              <w:noProof/>
            </w:rPr>
            <w:drawing>
              <wp:anchor distT="0" distB="0" distL="114300" distR="114300" simplePos="0" relativeHeight="251756544" behindDoc="1" locked="0" layoutInCell="1" allowOverlap="1" wp14:anchorId="71A09AB7" wp14:editId="1B5DE825">
                <wp:simplePos x="0" y="0"/>
                <wp:positionH relativeFrom="column">
                  <wp:posOffset>1508760</wp:posOffset>
                </wp:positionH>
                <wp:positionV relativeFrom="paragraph">
                  <wp:posOffset>7334250</wp:posOffset>
                </wp:positionV>
                <wp:extent cx="2201545" cy="1516380"/>
                <wp:effectExtent l="0" t="0" r="8255" b="7620"/>
                <wp:wrapTight wrapText="bothSides">
                  <wp:wrapPolygon edited="0">
                    <wp:start x="0" y="0"/>
                    <wp:lineTo x="0" y="21437"/>
                    <wp:lineTo x="21494" y="21437"/>
                    <wp:lineTo x="21494" y="0"/>
                    <wp:lineTo x="0" y="0"/>
                  </wp:wrapPolygon>
                </wp:wrapTight>
                <wp:docPr id="454" name="Kép 4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Kép 31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5095" b="16038"/>
                        <a:stretch/>
                      </pic:blipFill>
                      <pic:spPr bwMode="auto">
                        <a:xfrm>
                          <a:off x="0" y="0"/>
                          <a:ext cx="2201545" cy="1516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757568" behindDoc="1" locked="0" layoutInCell="1" allowOverlap="1" wp14:anchorId="23B27F0D" wp14:editId="11C0D39E">
                <wp:simplePos x="0" y="0"/>
                <wp:positionH relativeFrom="margin">
                  <wp:posOffset>-586740</wp:posOffset>
                </wp:positionH>
                <wp:positionV relativeFrom="paragraph">
                  <wp:posOffset>6019800</wp:posOffset>
                </wp:positionV>
                <wp:extent cx="2773680" cy="1499870"/>
                <wp:effectExtent l="0" t="0" r="7620" b="5080"/>
                <wp:wrapTight wrapText="bothSides">
                  <wp:wrapPolygon edited="0">
                    <wp:start x="0" y="0"/>
                    <wp:lineTo x="0" y="21399"/>
                    <wp:lineTo x="21511" y="21399"/>
                    <wp:lineTo x="21511" y="0"/>
                    <wp:lineTo x="0" y="0"/>
                  </wp:wrapPolygon>
                </wp:wrapTight>
                <wp:docPr id="455" name="Kép 455" descr="A képen kézikocsi, konyhai felszerelés, tűzhely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Kép 36" descr="A képen kézikocsi, konyhai felszerelés, tűzhely látható&#10;&#10;Automatikusan generált leírás"/>
                        <pic:cNvPicPr/>
                      </pic:nvPicPr>
                      <pic:blipFill rotWithShape="1"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565" t="27236" r="18786" b="28302"/>
                        <a:stretch/>
                      </pic:blipFill>
                      <pic:spPr bwMode="auto">
                        <a:xfrm>
                          <a:off x="0" y="0"/>
                          <a:ext cx="2773680" cy="14998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55520" behindDoc="0" locked="0" layoutInCell="0" allowOverlap="1" wp14:anchorId="2D830939" wp14:editId="15CB87AD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2689860</wp:posOffset>
                    </wp:positionV>
                    <wp:extent cx="6970395" cy="653415"/>
                    <wp:effectExtent l="0" t="0" r="15875" b="13335"/>
                    <wp:wrapNone/>
                    <wp:docPr id="463" name="Téglalap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5341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7CEDFF" w:themeColor="accent1" w:themeTint="66"/>
                                    <w:sz w:val="72"/>
                                    <w:szCs w:val="72"/>
                                  </w:rPr>
                                  <w:alias w:val="Cím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Pr="002D2F73" w:rsidR="00C21121" w:rsidP="00C21121" w:rsidRDefault="00FB574E" w14:paraId="035221B6" w14:textId="3DB19EE0">
                                    <w:pPr>
                                      <w:pStyle w:val="Nincstrkz"/>
                                      <w:jc w:val="right"/>
                                      <w:rPr>
                                        <w:color w:val="60B4FF" w:themeColor="background2" w:themeShade="BF"/>
                                        <w:sz w:val="72"/>
                                        <w:szCs w:val="72"/>
                                      </w:rPr>
                                    </w:pPr>
                                    <w:r w:rsidRPr="006F2A98">
                                      <w:rPr>
                                        <w:color w:val="7CEDFF" w:themeColor="accent1" w:themeTint="66"/>
                                        <w:sz w:val="72"/>
                                        <w:szCs w:val="72"/>
                                      </w:rPr>
                                      <w:t>Feladatgyűjtemény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Téglalap 16" style="position:absolute;margin-left:0;margin-top:211.8pt;width:548.85pt;height:51.45pt;z-index:251755520;visibility:visible;mso-wrap-style:square;mso-width-percent:90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0;mso-width-relative:page;mso-height-relative:page;v-text-anchor:middle" o:spid="_x0000_s1031" o:allowincell="f" fillcolor="#007ce9 [1614]" strokecolor="black [3213]" strokeweight="1.5pt" w14:anchorId="2D830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">
                    <v:textbox inset="14.4pt,,14.4pt">
                      <w:txbxContent>
                        <w:sdt>
                          <w:sdtPr>
                            <w:rPr>
                              <w:color w:val="7CEDFF" w:themeColor="accent1" w:themeTint="66"/>
                              <w:sz w:val="72"/>
                              <w:szCs w:val="72"/>
                            </w:rPr>
                            <w:alias w:val="Cím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Pr="002D2F73" w:rsidR="00C21121" w:rsidP="00C21121" w:rsidRDefault="00FB574E" w14:paraId="035221B6" w14:textId="3DB19EE0">
                              <w:pPr>
                                <w:pStyle w:val="Nincstrkz"/>
                                <w:jc w:val="right"/>
                                <w:rPr>
                                  <w:color w:val="60B4FF" w:themeColor="background2" w:themeShade="BF"/>
                                  <w:sz w:val="72"/>
                                  <w:szCs w:val="72"/>
                                </w:rPr>
                              </w:pPr>
                              <w:r w:rsidRPr="006F2A98">
                                <w:rPr>
                                  <w:color w:val="7CEDFF" w:themeColor="accent1" w:themeTint="66"/>
                                  <w:sz w:val="72"/>
                                  <w:szCs w:val="72"/>
                                </w:rPr>
                                <w:t>Feladatgyűjtemény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hu-HU"/>
            </w:rPr>
            <w:drawing>
              <wp:anchor distT="0" distB="0" distL="114300" distR="114300" simplePos="0" relativeHeight="251758592" behindDoc="1" locked="0" layoutInCell="1" allowOverlap="1" wp14:anchorId="4F998DC8" wp14:editId="50E106A0">
                <wp:simplePos x="0" y="0"/>
                <wp:positionH relativeFrom="column">
                  <wp:posOffset>116205</wp:posOffset>
                </wp:positionH>
                <wp:positionV relativeFrom="paragraph">
                  <wp:posOffset>2455545</wp:posOffset>
                </wp:positionV>
                <wp:extent cx="6192520" cy="3510280"/>
                <wp:effectExtent l="0" t="0" r="0" b="0"/>
                <wp:wrapTight wrapText="bothSides">
                  <wp:wrapPolygon edited="0">
                    <wp:start x="0" y="0"/>
                    <wp:lineTo x="0" y="21452"/>
                    <wp:lineTo x="21529" y="21452"/>
                    <wp:lineTo x="21529" y="0"/>
                    <wp:lineTo x="0" y="0"/>
                  </wp:wrapPolygon>
                </wp:wrapTight>
                <wp:docPr id="456" name="Kép 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Kép 21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2520" cy="3510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lang w:val="hu-HU"/>
            </w:rPr>
            <w:br w:type="page"/>
          </w:r>
        </w:p>
      </w:sdtContent>
    </w:sdt>
    <w:p w:rsidR="00C21121" w:rsidRDefault="00C21121" w14:paraId="54F09C91" w14:textId="33BAEBB8">
      <w:pPr>
        <w:rPr>
          <w:color w:val="auto"/>
          <w:sz w:val="40"/>
          <w:szCs w:val="40"/>
          <w:lang w:val="hu-HU"/>
        </w:rPr>
      </w:pPr>
    </w:p>
    <w:sdt>
      <w:sdtPr>
        <w:id w:val="64310565"/>
        <w:docPartObj>
          <w:docPartGallery w:val="Table of Contents"/>
          <w:docPartUnique/>
        </w:docPartObj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/>
          <w:sz w:val="22"/>
          <w:szCs w:val="22"/>
          <w:lang w:val="hu" w:eastAsia="en-US"/>
        </w:rPr>
      </w:sdtPr>
      <w:sdtEndPr>
        <w:rPr>
          <w:rFonts w:ascii="Constantia" w:hAnsi="Constantia" w:eastAsia="Constantia" w:cs="" w:asciiTheme="minorAscii" w:hAnsiTheme="minorAscii" w:eastAsiaTheme="minorAscii" w:cstheme="minorBidi"/>
          <w:b w:val="1"/>
          <w:bCs w:val="1"/>
          <w:color w:val="000000" w:themeColor="text1" w:themeTint="FF" w:themeShade="FF"/>
          <w:sz w:val="22"/>
          <w:szCs w:val="22"/>
          <w:lang w:val="hu" w:eastAsia="en-US"/>
        </w:rPr>
      </w:sdtEndPr>
      <w:sdtContent>
        <w:p w:rsidR="005255DD" w:rsidRDefault="005255DD" w14:paraId="1871E22D" w14:textId="22787344">
          <w:pPr>
            <w:pStyle w:val="Tartalomjegyzkcmsora"/>
          </w:pPr>
          <w:r>
            <w:t>Tartalom</w:t>
          </w:r>
        </w:p>
        <w:p w:rsidR="00C21121" w:rsidRDefault="005255DD" w14:paraId="01F15FF3" w14:textId="66D1058D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11802919">
            <w:r w:rsidRPr="00E71373" w:rsidR="00C21121">
              <w:rPr>
                <w:rStyle w:val="Hiperhivatkozs"/>
                <w:noProof/>
              </w:rPr>
              <w:t>1.</w:t>
            </w:r>
            <w:r w:rsidR="00C21121"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 w:rsidR="00C21121">
              <w:rPr>
                <w:rStyle w:val="Hiperhivatkozs"/>
                <w:noProof/>
              </w:rPr>
              <w:t>Feladat</w:t>
            </w:r>
            <w:r w:rsidR="00C21121">
              <w:rPr>
                <w:noProof/>
                <w:webHidden/>
              </w:rPr>
              <w:tab/>
            </w:r>
            <w:r w:rsidR="00C21121">
              <w:rPr>
                <w:noProof/>
                <w:webHidden/>
              </w:rPr>
              <w:fldChar w:fldCharType="begin"/>
            </w:r>
            <w:r w:rsidR="00C21121">
              <w:rPr>
                <w:noProof/>
                <w:webHidden/>
              </w:rPr>
              <w:instrText xml:space="preserve"> PAGEREF _Toc111802919 \h </w:instrText>
            </w:r>
            <w:r w:rsidR="00C21121">
              <w:rPr>
                <w:noProof/>
                <w:webHidden/>
              </w:rPr>
            </w:r>
            <w:r w:rsidR="00C21121"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 w:rsidR="00C21121"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3FAA507" w14:textId="5CEC9B18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0">
            <w:r w:rsidRPr="00E71373">
              <w:rPr>
                <w:rStyle w:val="Hiperhivatkozs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199B66A" w14:textId="2978E56B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0F7EC2E" w14:textId="66242D58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2">
            <w:r w:rsidRPr="00E71373">
              <w:rPr>
                <w:rStyle w:val="Hiperhivatkozs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22C7B3A" w14:textId="4F630529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3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F8023BC" w14:textId="6B5BC62D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4">
            <w:r w:rsidRPr="00E71373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1E7979A" w14:textId="2379C918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5">
            <w:r w:rsidRPr="00E71373">
              <w:rPr>
                <w:rStyle w:val="Hiperhivatkozs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CAF9A2D" w14:textId="1B4AE34A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6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7BAA921" w14:textId="102F4BD0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7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EF74FB2" w14:textId="105A25AA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8">
            <w:r w:rsidRPr="00E71373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0B9517C" w14:textId="2138E6CB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29">
            <w:r w:rsidRPr="00E71373">
              <w:rPr>
                <w:rStyle w:val="Hiperhivatkozs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077B226" w14:textId="1304E7AC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0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AFA4D2C" w14:textId="17FB5B36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1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F6F6F79" w14:textId="52B9E2DB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2">
            <w:r w:rsidRPr="00E71373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1142A62" w14:textId="11F293EF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3">
            <w:r w:rsidRPr="00E71373">
              <w:rPr>
                <w:rStyle w:val="Hiperhivatkozs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DAAB8A2" w14:textId="0B946BE8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4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97A002F" w14:textId="051DB339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5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865E30A" w14:textId="186F22A0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6">
            <w:r w:rsidRPr="00E71373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7C3D9EB" w14:textId="06D03EF6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7">
            <w:r w:rsidRPr="00E71373">
              <w:rPr>
                <w:rStyle w:val="Hiperhivatkozs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F8BB355" w14:textId="2F59BF37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8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D6BAF1A" w14:textId="7EF6D2CB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39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7294F97" w14:textId="0001DBCF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0">
            <w:r w:rsidRPr="00E71373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6DF10D9" w14:textId="3AF87AFB">
          <w:pPr>
            <w:pStyle w:val="TJ3"/>
            <w:tabs>
              <w:tab w:val="left" w:pos="132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1">
            <w:r w:rsidRPr="00E71373">
              <w:rPr>
                <w:rStyle w:val="Hiperhivatkozs"/>
                <w:noProof/>
                <w:lang w:val="hu-HU"/>
              </w:rPr>
              <w:t>Scratch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  <w:lang w:val="hu-HU"/>
              </w:rPr>
              <w:t xml:space="preserve">  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56962920" w14:textId="3E5C46AE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2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59B497BA" w14:textId="1062094F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3">
            <w:r w:rsidRPr="00E71373">
              <w:rPr>
                <w:rStyle w:val="Hiperhivatkozs"/>
                <w:noProof/>
              </w:rPr>
              <w:t>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02D9204" w14:textId="0F989AAC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4">
            <w:r w:rsidRPr="00E71373">
              <w:rPr>
                <w:rStyle w:val="Hiperhivatkozs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F4755F4" w14:textId="7F5C2EBD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5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EB95BD1" w14:textId="7AA7588C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6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80431A0" w14:textId="00B83926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7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3F092A7" w14:textId="47A320A0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8">
            <w:r w:rsidRPr="00E71373">
              <w:rPr>
                <w:rStyle w:val="Hiperhivatkozs"/>
                <w:noProof/>
              </w:rPr>
              <w:t>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F36EE1B" w14:textId="7E0E4B96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49">
            <w:r w:rsidRPr="00E71373">
              <w:rPr>
                <w:rStyle w:val="Hiperhivatkozs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95948B2" w14:textId="36E131DC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0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14681B3" w14:textId="2E221867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1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58EA69DF" w14:textId="710F70E8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2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3EC728B" w14:textId="4E188284">
          <w:pPr>
            <w:pStyle w:val="TJ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3">
            <w:r w:rsidRPr="00E71373">
              <w:rPr>
                <w:rStyle w:val="Hiperhivatkozs"/>
                <w:noProof/>
              </w:rPr>
              <w:t>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0F312DE" w14:textId="36D8B8C3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4">
            <w:r w:rsidRPr="00E71373">
              <w:rPr>
                <w:rStyle w:val="Hiperhivatkozs"/>
                <w:noProof/>
                <w:lang w:val="hu-HU"/>
              </w:rPr>
              <w:t>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5827965B" w14:textId="0E27BD6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5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1BFF462" w14:textId="05193DB9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6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C0F067A" w14:textId="1C73865F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7">
            <w:r w:rsidRPr="00E71373">
              <w:rPr>
                <w:rStyle w:val="Hiperhivatkozs"/>
                <w:noProof/>
              </w:rPr>
              <w:t>10.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7785CFA" w14:textId="120B9710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8">
            <w:r w:rsidRPr="00E71373">
              <w:rPr>
                <w:rStyle w:val="Hiperhivatkozs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F93A774" w14:textId="10E140EB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59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E8BF5AA" w14:textId="6744034B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0">
            <w:r w:rsidRPr="00E71373">
              <w:rPr>
                <w:rStyle w:val="Hiperhivatkozs"/>
                <w:noProof/>
              </w:rPr>
              <w:t>11.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A5C6383" w14:textId="0FF9FB18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1">
            <w:r w:rsidRPr="00E71373">
              <w:rPr>
                <w:rStyle w:val="Hiperhivatkozs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56249AC" w14:textId="3D2FD88E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2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6B0FDFC" w14:textId="0D8B6F99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3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F0C96B7" w14:textId="27FA169A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4">
            <w:r w:rsidRPr="00E71373">
              <w:rPr>
                <w:rStyle w:val="Hiperhivatkozs"/>
                <w:noProof/>
              </w:rPr>
              <w:t>12.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0FEF985" w14:textId="39E8A7BF">
          <w:pPr>
            <w:pStyle w:val="TJ3"/>
            <w:tabs>
              <w:tab w:val="left" w:pos="1778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5">
            <w:r w:rsidRPr="00E71373">
              <w:rPr>
                <w:rStyle w:val="Hiperhivatkozs"/>
                <w:noProof/>
                <w:lang w:val="hu-HU"/>
              </w:rPr>
              <w:t>DroneBlocks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  <w:lang w:val="hu-HU"/>
              </w:rPr>
              <w:t xml:space="preserve"> 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0B733B6" w14:textId="74E498CF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6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F47C980" w14:textId="74DC3D90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7">
            <w:r w:rsidRPr="00E71373">
              <w:rPr>
                <w:rStyle w:val="Hiperhivatkozs"/>
                <w:noProof/>
              </w:rPr>
              <w:t>13.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009FB0F" w14:textId="717E5DA0">
          <w:pPr>
            <w:pStyle w:val="TJ3"/>
            <w:tabs>
              <w:tab w:val="left" w:pos="1778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8">
            <w:r w:rsidRPr="00E71373">
              <w:rPr>
                <w:rStyle w:val="Hiperhivatkozs"/>
                <w:noProof/>
                <w:lang w:val="hu-HU"/>
              </w:rPr>
              <w:t>DroneBlocks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  <w:lang w:val="hu-HU"/>
              </w:rPr>
              <w:t xml:space="preserve"> 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59F133D5" w14:textId="3AFAC7ED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69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55E53DD" w14:textId="1561FC5F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0">
            <w:r w:rsidRPr="00E71373">
              <w:rPr>
                <w:rStyle w:val="Hiperhivatkozs"/>
                <w:noProof/>
              </w:rPr>
              <w:t>14.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5EC404D3" w14:textId="1B98263E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1">
            <w:r w:rsidRPr="00E71373">
              <w:rPr>
                <w:rStyle w:val="Hiperhivatkozs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0F9EDB1" w14:textId="12E23865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2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F206D61" w14:textId="335D4B2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3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A10E00F" w14:textId="4E8F7E75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4">
            <w:r w:rsidRPr="00E71373">
              <w:rPr>
                <w:rStyle w:val="Hiperhivatkozs"/>
                <w:noProof/>
              </w:rPr>
              <w:t>15.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4704D4E" w14:textId="1A1A35BA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5">
            <w:r w:rsidRPr="00E71373">
              <w:rPr>
                <w:rStyle w:val="Hiperhivatkozs"/>
                <w:noProof/>
                <w:lang w:val="hu-HU"/>
              </w:rPr>
              <w:t>DroneBlocks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3528979" w14:textId="63E2048B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6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0709C28" w14:textId="3E72EDCF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7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B238305" w14:textId="2E620AEE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8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C664483" w14:textId="71336F13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79">
            <w:r w:rsidRPr="00E71373">
              <w:rPr>
                <w:rStyle w:val="Hiperhivatkozs"/>
                <w:noProof/>
              </w:rPr>
              <w:t>16.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A5F2C6F" w14:textId="727E1197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0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03865CF" w14:textId="6321F8A7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1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EA6749E" w14:textId="09A6FC3D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2">
            <w:r w:rsidRPr="00E71373">
              <w:rPr>
                <w:rStyle w:val="Hiperhivatkozs"/>
                <w:noProof/>
              </w:rPr>
              <w:t>17.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2D490A4" w14:textId="0EF2A3BA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3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FBDB11C" w14:textId="7D3D0016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4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B4060CE" w14:textId="360AEFEB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5">
            <w:r w:rsidRPr="00E71373">
              <w:rPr>
                <w:rStyle w:val="Hiperhivatkozs"/>
                <w:noProof/>
              </w:rPr>
              <w:t>18.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FCE8C50" w14:textId="6FDD6001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6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1E9ABDC" w14:textId="42E54C66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7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C72E5C0" w14:textId="221165F7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8">
            <w:r w:rsidRPr="00E71373">
              <w:rPr>
                <w:rStyle w:val="Hiperhivatkozs"/>
                <w:noProof/>
              </w:rPr>
              <w:t>19.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EE4AD85" w14:textId="50734052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89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5E1BF0E" w14:textId="303E5D43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0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06B39C0" w14:textId="277D882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1">
            <w:r w:rsidRPr="00E71373">
              <w:rPr>
                <w:rStyle w:val="Hiperhivatkozs"/>
                <w:noProof/>
              </w:rPr>
              <w:t>20.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C936766" w14:textId="4CD418DA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2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DF27612" w14:textId="0F68B35B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3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9A844FE" w14:textId="4E5F279D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4">
            <w:r w:rsidRPr="00E71373">
              <w:rPr>
                <w:rStyle w:val="Hiperhivatkozs"/>
                <w:noProof/>
              </w:rPr>
              <w:t>21.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76B7D72" w14:textId="40C98F2A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5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1B84898" w14:textId="2817B495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6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5C5C251" w14:textId="71BB1BB8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7">
            <w:r w:rsidRPr="00E71373">
              <w:rPr>
                <w:rStyle w:val="Hiperhivatkozs"/>
                <w:noProof/>
              </w:rPr>
              <w:t>22.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EBC61C4" w14:textId="0E8165A2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8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BFF427D" w14:textId="3AB3A85A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2999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AA6AEA5" w14:textId="6E4B626A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0">
            <w:r w:rsidRPr="00E71373">
              <w:rPr>
                <w:rStyle w:val="Hiperhivatkozs"/>
                <w:noProof/>
              </w:rPr>
              <w:t>23.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786C5E3" w14:textId="199FE7C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1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862560D" w14:textId="3DD0E6C5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2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F8C2097" w14:textId="20E35B27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3">
            <w:r w:rsidRPr="00E71373">
              <w:rPr>
                <w:rStyle w:val="Hiperhivatkozs"/>
                <w:noProof/>
              </w:rPr>
              <w:t>24.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DCB2209" w14:textId="4690F6F2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4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4E5A3BD" w14:textId="3CFDD573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5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8C755DD" w14:textId="21CE70C9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6">
            <w:r w:rsidRPr="00E71373">
              <w:rPr>
                <w:rStyle w:val="Hiperhivatkozs"/>
                <w:noProof/>
              </w:rPr>
              <w:t>25.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235CEB6" w14:textId="5D239FD1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7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5547E446" w14:textId="1B92F198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8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20D2832" w14:textId="30A618F8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09">
            <w:r w:rsidRPr="00E71373">
              <w:rPr>
                <w:rStyle w:val="Hiperhivatkozs"/>
                <w:noProof/>
              </w:rPr>
              <w:t>26.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DCBED0B" w14:textId="21DA9DEA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0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63518188" w14:textId="31E04B8C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1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8E323A2" w14:textId="2CF6FEA8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2">
            <w:r w:rsidRPr="00E71373">
              <w:rPr>
                <w:rStyle w:val="Hiperhivatkozs"/>
                <w:noProof/>
              </w:rPr>
              <w:t>27.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CDAE6E7" w14:textId="42620635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3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4D8F8B9" w14:textId="7DFFAC94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4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2CA8BA7" w14:textId="3310E476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5">
            <w:r w:rsidRPr="00E71373">
              <w:rPr>
                <w:rStyle w:val="Hiperhivatkozs"/>
                <w:noProof/>
              </w:rPr>
              <w:t>28.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F5C5337" w14:textId="2B0BF1A9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6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3F1651C" w14:textId="0A68F597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7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EC0AE07" w14:textId="2B4B7D0F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8">
            <w:r w:rsidRPr="00E71373">
              <w:rPr>
                <w:rStyle w:val="Hiperhivatkozs"/>
                <w:noProof/>
              </w:rPr>
              <w:t>29.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0E107A1" w14:textId="27B5FB21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19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3EE7119" w14:textId="5E811085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0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D759C1B" w14:textId="403E434A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1">
            <w:r w:rsidRPr="00E71373">
              <w:rPr>
                <w:rStyle w:val="Hiperhivatkozs"/>
                <w:noProof/>
              </w:rPr>
              <w:t>30.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3F2915A" w14:textId="654A5C16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2">
            <w:r w:rsidRPr="00E71373">
              <w:rPr>
                <w:rStyle w:val="Hiperhivatkozs"/>
                <w:noProof/>
                <w:lang w:val="hu-HU"/>
              </w:rPr>
              <w:t>Tello EDU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5BBEDF7E" w14:textId="67AB207B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3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4490CEA6" w14:textId="3663ABC4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4">
            <w:r w:rsidRPr="00E71373">
              <w:rPr>
                <w:rStyle w:val="Hiperhivatkozs"/>
                <w:noProof/>
              </w:rPr>
              <w:t>31.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Robomaster TT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02548309" w14:textId="1B6FBA46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5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F33A3BE" w14:textId="355BDB30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6">
            <w:r w:rsidRPr="00E71373">
              <w:rPr>
                <w:rStyle w:val="Hiperhivatkozs"/>
                <w:noProof/>
              </w:rPr>
              <w:t>32.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Robomaster TT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7B1DA80F" w14:textId="06BB1CDD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7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BC537EB" w14:textId="1972679E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8">
            <w:r w:rsidRPr="00E71373">
              <w:rPr>
                <w:rStyle w:val="Hiperhivatkozs"/>
                <w:noProof/>
              </w:rPr>
              <w:t>33.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Robomaster TT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17FEFE93" w14:textId="281E5B11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29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2C791CD4" w14:textId="022221EE">
          <w:pPr>
            <w:pStyle w:val="TJ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30">
            <w:r w:rsidRPr="00E71373">
              <w:rPr>
                <w:rStyle w:val="Hiperhivatkozs"/>
                <w:noProof/>
              </w:rPr>
              <w:t>34.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Pr="00E71373">
              <w:rPr>
                <w:rStyle w:val="Hiperhivatkozs"/>
                <w:noProof/>
              </w:rPr>
              <w:t>Feladat – Robomaster TT Drónraj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1121" w:rsidRDefault="00C21121" w14:paraId="3D53B92C" w14:textId="25DC5055">
          <w:pPr>
            <w:pStyle w:val="TJ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history="1" w:anchor="_Toc111803031">
            <w:r w:rsidRPr="00E71373">
              <w:rPr>
                <w:rStyle w:val="Hiperhivatkozs"/>
                <w:noProof/>
                <w:lang w:val="hu-HU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_Toc111803031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241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55DD" w:rsidRDefault="005255DD" w14:paraId="63FE9749" w14:textId="4FF3A3C0">
          <w:r>
            <w:rPr>
              <w:b/>
              <w:bCs/>
            </w:rPr>
            <w:fldChar w:fldCharType="end"/>
          </w:r>
        </w:p>
      </w:sdtContent>
    </w:sdt>
    <w:p w:rsidR="007F1788" w:rsidP="007F1788" w:rsidRDefault="007F1788" w14:paraId="360E0E5D" w14:textId="77777777">
      <w:pPr>
        <w:jc w:val="center"/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</w:p>
    <w:p w:rsidR="007F1788" w:rsidP="007F1788" w:rsidRDefault="007F1788" w14:paraId="45961F96" w14:textId="77777777">
      <w:pPr>
        <w:jc w:val="center"/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</w:p>
    <w:p w:rsidR="00CE57EF" w:rsidRDefault="00CE57EF" w14:paraId="132A7625" w14:textId="76F3E428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6062FF" w:rsidP="006062FF" w:rsidRDefault="006062FF" w14:paraId="26A1BEEB" w14:textId="77777777">
      <w:pPr>
        <w:pStyle w:val="Cmsor1"/>
        <w:numPr>
          <w:ilvl w:val="0"/>
          <w:numId w:val="19"/>
        </w:numPr>
        <w:ind w:left="284" w:hanging="284"/>
      </w:pPr>
      <w:bookmarkStart w:name="_Toc107742916" w:id="0"/>
      <w:bookmarkStart w:name="_Toc111802919" w:id="1"/>
      <w:r w:rsidRPr="006062FF">
        <w:rPr>
          <w:sz w:val="28"/>
          <w:szCs w:val="28"/>
        </w:rPr>
        <w:lastRenderedPageBreak/>
        <w:t>Feladat</w:t>
      </w:r>
      <w:bookmarkEnd w:id="0"/>
      <w:bookmarkEnd w:id="1"/>
    </w:p>
    <w:p w:rsidRPr="00770641" w:rsidR="006062FF" w:rsidP="006062FF" w:rsidRDefault="006062FF" w14:paraId="262604C8" w14:textId="28A1C8A0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 w:rsidRPr="00770641">
        <w:rPr>
          <w:rFonts w:ascii="Times New Roman" w:hAnsi="Times New Roman" w:cs="Times New Roman"/>
          <w:sz w:val="28"/>
          <w:szCs w:val="28"/>
          <w:lang w:val="hu-HU"/>
        </w:rPr>
        <w:t>Emelkedjen fel a drón, majd ereszkedjen le!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B56B7B" w:rsidTr="00B56B7B" w14:paraId="38A034B1" w14:textId="77777777">
        <w:trPr>
          <w:trHeight w:val="397" w:hRule="exact"/>
        </w:trPr>
        <w:tc>
          <w:tcPr>
            <w:tcW w:w="9742" w:type="dxa"/>
            <w:gridSpan w:val="2"/>
          </w:tcPr>
          <w:p w:rsidR="00B56B7B" w:rsidP="00815D6B" w:rsidRDefault="00677FCC" w14:paraId="2CF47102" w14:textId="5E79470B">
            <w:pPr>
              <w:pStyle w:val="Cmsor3"/>
              <w:rPr>
                <w:noProof/>
              </w:rPr>
            </w:pPr>
            <w:bookmarkStart w:name="_Hlk209958504" w:id="2"/>
            <w:r>
              <w:rPr>
                <w:noProof/>
              </w:rPr>
              <w:t>Skykick evo block coding</w:t>
            </w:r>
            <w:r w:rsidR="00B56B7B">
              <w:rPr>
                <w:noProof/>
              </w:rPr>
              <w:t xml:space="preserve"> :</w:t>
            </w:r>
            <w:r w:rsidR="001F05FD">
              <w:rPr>
                <w:noProof/>
              </w:rPr>
              <w:t xml:space="preserve"> </w:t>
            </w:r>
            <w:hyperlink w:history="1" r:id="rId15">
              <w:r w:rsidRPr="001F05FD" w:rsidR="001F05FD">
                <w:rPr>
                  <w:rStyle w:val="Hiperhivatkozs"/>
                  <w:noProof/>
                </w:rPr>
                <w:t>3.</w:t>
              </w:r>
              <w:r w:rsidRPr="001F05FD" w:rsidR="001F05FD">
                <w:rPr>
                  <w:rStyle w:val="Hiperhivatkozs"/>
                  <w:noProof/>
                </w:rPr>
                <w:t>2</w:t>
              </w:r>
              <w:r w:rsidRPr="001F05FD" w:rsidR="001F05FD">
                <w:rPr>
                  <w:rStyle w:val="Hiperhivatkozs"/>
                  <w:noProof/>
                </w:rPr>
                <w:t>.1</w:t>
              </w:r>
            </w:hyperlink>
          </w:p>
        </w:tc>
      </w:tr>
      <w:tr w:rsidR="00454027" w:rsidTr="00454027" w14:paraId="678CFC5B" w14:textId="77777777">
        <w:trPr>
          <w:trHeight w:val="397" w:hRule="exact"/>
        </w:trPr>
        <w:tc>
          <w:tcPr>
            <w:tcW w:w="4815" w:type="dxa"/>
          </w:tcPr>
          <w:p w:rsidR="00454027" w:rsidP="00815D6B" w:rsidRDefault="00454027" w14:paraId="1B9BA180" w14:textId="0478BB00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16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</w:t>
              </w:r>
              <w:r w:rsidRPr="00454027">
                <w:rPr>
                  <w:rStyle w:val="Hiperhivatkozs"/>
                  <w:noProof/>
                </w:rPr>
                <w:t>a</w:t>
              </w:r>
              <w:r w:rsidRPr="00454027">
                <w:rPr>
                  <w:rStyle w:val="Hiperhivatkozs"/>
                  <w:noProof/>
                </w:rPr>
                <w:t>dat</w:t>
              </w:r>
            </w:hyperlink>
          </w:p>
        </w:tc>
        <w:tc>
          <w:tcPr>
            <w:tcW w:w="4927" w:type="dxa"/>
          </w:tcPr>
          <w:p w:rsidR="00454027" w:rsidP="00815D6B" w:rsidRDefault="00454027" w14:paraId="58B309D4" w14:textId="5B9EC5B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17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bookmarkEnd w:id="2"/>
      <w:tr w:rsidR="00472850" w:rsidTr="00A47D20" w14:paraId="5FE42C1B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815D6B" w:rsidRDefault="00472850" w14:paraId="18465F55" w14:textId="77777777">
            <w:pPr>
              <w:pStyle w:val="Cmsor3"/>
              <w:rPr>
                <w:lang w:val="hu-HU"/>
              </w:rPr>
            </w:pPr>
          </w:p>
          <w:p w:rsidRPr="006062FF" w:rsidR="00472850" w:rsidP="001F05FD" w:rsidRDefault="00472850" w14:paraId="5EC3F90C" w14:textId="72562377">
            <w:pPr>
              <w:pStyle w:val="Cmsor3"/>
              <w:ind w:left="360"/>
              <w:rPr>
                <w:lang w:val="hu-HU"/>
              </w:rPr>
            </w:pP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363715" w:rsidRDefault="00472850" w14:paraId="1F3631E7" w14:textId="6D9B76DA">
            <w:pPr>
              <w:rPr>
                <w:lang w:val="hu-HU"/>
              </w:rPr>
            </w:pPr>
            <w:r w:rsidRPr="001F05FD">
              <w:rPr>
                <w:lang w:val="hu-HU"/>
              </w:rPr>
              <w:drawing>
                <wp:anchor distT="0" distB="0" distL="114300" distR="114300" simplePos="0" relativeHeight="251807744" behindDoc="1" locked="0" layoutInCell="1" allowOverlap="1" wp14:anchorId="25347BE4" wp14:editId="6C2A1B48">
                  <wp:simplePos x="0" y="0"/>
                  <wp:positionH relativeFrom="column">
                    <wp:posOffset>1222604</wp:posOffset>
                  </wp:positionH>
                  <wp:positionV relativeFrom="paragraph">
                    <wp:posOffset>19685</wp:posOffset>
                  </wp:positionV>
                  <wp:extent cx="3586480" cy="3282315"/>
                  <wp:effectExtent l="0" t="0" r="0" b="0"/>
                  <wp:wrapTight wrapText="bothSides">
                    <wp:wrapPolygon edited="0">
                      <wp:start x="0" y="0"/>
                      <wp:lineTo x="0" y="21437"/>
                      <wp:lineTo x="21455" y="21437"/>
                      <wp:lineTo x="21455" y="0"/>
                      <wp:lineTo x="0" y="0"/>
                    </wp:wrapPolygon>
                  </wp:wrapTight>
                  <wp:docPr id="41253216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53216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480" cy="328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72850" w:rsidP="00363715" w:rsidRDefault="00472850" w14:paraId="7D253E0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8754B3" w:rsidRDefault="00472850" w14:paraId="18C8E3CA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1F05FD" w:rsidRDefault="00472850" w14:paraId="6DD78908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8754B3" w:rsidRDefault="00472850" w14:paraId="00B0F12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8754B3" w:rsidRDefault="00472850" w14:paraId="1F1FC806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8754B3" w:rsidRDefault="00472850" w14:paraId="21494EC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8754B3" w:rsidRDefault="00472850" w14:paraId="145FB09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8754B3" w:rsidRDefault="00472850" w14:paraId="3605C0CC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815D6B" w:rsidRDefault="00472850" w14:paraId="121ACF04" w14:textId="079D86A3">
            <w:pPr>
              <w:pStyle w:val="Cmsor3"/>
              <w:rPr>
                <w:lang w:val="hu-HU"/>
              </w:rPr>
            </w:pPr>
          </w:p>
          <w:p w:rsidR="00472850" w:rsidP="00363715" w:rsidRDefault="00472850" w14:paraId="29848686" w14:textId="029442BB">
            <w:pPr>
              <w:rPr>
                <w:lang w:val="hu-HU"/>
              </w:rPr>
            </w:pPr>
          </w:p>
          <w:p w:rsidR="00472850" w:rsidP="00363715" w:rsidRDefault="00472850" w14:paraId="5C2993C0" w14:textId="1229D776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363715" w:rsidRDefault="00472850" w14:paraId="4B8B12DA" w14:textId="61F4AA6D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363715" w:rsidRDefault="00472850" w14:paraId="42161B1F" w14:textId="28F616DC">
            <w:pPr>
              <w:rPr>
                <w:lang w:val="hu-HU"/>
              </w:rPr>
            </w:pPr>
          </w:p>
          <w:p w:rsidRPr="006062FF" w:rsidR="00472850" w:rsidP="00363715" w:rsidRDefault="00472850" w14:paraId="651B3D17" w14:textId="77777777">
            <w:pPr>
              <w:rPr>
                <w:lang w:val="hu-HU"/>
              </w:rPr>
            </w:pPr>
          </w:p>
          <w:p w:rsidR="00472850" w:rsidP="00363715" w:rsidRDefault="00472850" w14:paraId="61038A79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6062FF" w:rsidTr="008B30A4" w14:paraId="07AC8F2B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6062FF" w:rsidP="001F05FD" w:rsidRDefault="006062FF" w14:paraId="4F7CF414" w14:textId="46E15A75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6062FF" w:rsidP="006062FF" w:rsidRDefault="006062FF" w14:paraId="01FD0751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1F05FD" w:rsidP="001F05FD" w:rsidRDefault="006062FF" w14:paraId="68679A46" w14:textId="78A3E352">
      <w:pPr>
        <w:pStyle w:val="Cmsor1"/>
        <w:numPr>
          <w:ilvl w:val="0"/>
          <w:numId w:val="19"/>
        </w:numPr>
        <w:ind w:left="284" w:hanging="284"/>
      </w:pPr>
      <w:bookmarkStart w:name="_Toc107742920" w:id="3"/>
      <w:bookmarkStart w:name="_Toc111802924" w:id="4"/>
      <w:bookmarkStart w:name="_Toc102488354" w:id="5"/>
      <w:bookmarkStart w:name="_Toc102491187" w:id="6"/>
      <w:r w:rsidRPr="006062FF">
        <w:rPr>
          <w:sz w:val="28"/>
          <w:szCs w:val="28"/>
        </w:rPr>
        <w:lastRenderedPageBreak/>
        <w:t>Feladat</w:t>
      </w:r>
      <w:bookmarkEnd w:id="3"/>
      <w:bookmarkEnd w:id="4"/>
      <w:r w:rsidRPr="001F05FD" w:rsidR="001F05FD">
        <w:rPr>
          <w:sz w:val="28"/>
          <w:szCs w:val="28"/>
        </w:rPr>
        <w:t xml:space="preserve"> </w:t>
      </w:r>
    </w:p>
    <w:p w:rsidRPr="00770641" w:rsidR="001F05FD" w:rsidP="001F05FD" w:rsidRDefault="001F05FD" w14:paraId="69965029" w14:textId="189AAED4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A drón T betűt rajzol!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1F05FD" w:rsidTr="00D37904" w14:paraId="55B512FD" w14:textId="77777777">
        <w:trPr>
          <w:trHeight w:val="397" w:hRule="exact"/>
        </w:trPr>
        <w:tc>
          <w:tcPr>
            <w:tcW w:w="9742" w:type="dxa"/>
            <w:gridSpan w:val="2"/>
          </w:tcPr>
          <w:p w:rsidR="001F05FD" w:rsidP="00D37904" w:rsidRDefault="001F05FD" w14:paraId="468E21D7" w14:textId="6DBEF3BE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</w:t>
            </w:r>
            <w:r w:rsidR="004F7EE9">
              <w:rPr>
                <w:noProof/>
              </w:rPr>
              <w:t xml:space="preserve"> </w:t>
            </w:r>
            <w:hyperlink w:history="1" r:id="rId19">
              <w:r w:rsidRPr="004F7EE9" w:rsidR="004F7EE9">
                <w:rPr>
                  <w:rStyle w:val="Hiperhivatkozs"/>
                  <w:noProof/>
                </w:rPr>
                <w:t>3.2.2</w:t>
              </w:r>
            </w:hyperlink>
          </w:p>
        </w:tc>
      </w:tr>
      <w:tr w:rsidR="001F05FD" w:rsidTr="00D37904" w14:paraId="51F28146" w14:textId="77777777">
        <w:trPr>
          <w:trHeight w:val="397" w:hRule="exact"/>
        </w:trPr>
        <w:tc>
          <w:tcPr>
            <w:tcW w:w="4815" w:type="dxa"/>
          </w:tcPr>
          <w:p w:rsidR="001F05FD" w:rsidP="00D37904" w:rsidRDefault="001F05FD" w14:paraId="1EA6649B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20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1F05FD" w:rsidP="00D37904" w:rsidRDefault="001F05FD" w14:paraId="706E48FA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21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3E6AB0" w14:paraId="0E925F6A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23EE540F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091B9952" w14:textId="2A62E0A9">
            <w:pPr>
              <w:pStyle w:val="Cmsor3"/>
              <w:ind w:left="360"/>
              <w:rPr>
                <w:lang w:val="hu-HU"/>
              </w:rPr>
            </w:pP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02D5986A" w14:textId="2E518C09">
            <w:pPr>
              <w:rPr>
                <w:lang w:val="hu-HU"/>
              </w:rPr>
            </w:pPr>
            <w:r w:rsidRPr="004F7EE9">
              <w:rPr>
                <w:lang w:val="hu-HU"/>
              </w:rPr>
              <w:drawing>
                <wp:anchor distT="0" distB="0" distL="114300" distR="114300" simplePos="0" relativeHeight="251830272" behindDoc="1" locked="0" layoutInCell="1" allowOverlap="1" wp14:anchorId="46CCB8CF" wp14:editId="1EFFE91B">
                  <wp:simplePos x="0" y="0"/>
                  <wp:positionH relativeFrom="column">
                    <wp:posOffset>1702716</wp:posOffset>
                  </wp:positionH>
                  <wp:positionV relativeFrom="paragraph">
                    <wp:posOffset>109939</wp:posOffset>
                  </wp:positionV>
                  <wp:extent cx="2513330" cy="3261360"/>
                  <wp:effectExtent l="0" t="0" r="1270" b="0"/>
                  <wp:wrapTight wrapText="bothSides">
                    <wp:wrapPolygon edited="0">
                      <wp:start x="0" y="0"/>
                      <wp:lineTo x="0" y="21449"/>
                      <wp:lineTo x="21447" y="21449"/>
                      <wp:lineTo x="21447" y="0"/>
                      <wp:lineTo x="0" y="0"/>
                    </wp:wrapPolygon>
                  </wp:wrapTight>
                  <wp:docPr id="24650609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06096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330" cy="326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72850" w:rsidP="00D37904" w:rsidRDefault="00472850" w14:paraId="5744C1C5" w14:textId="4AAD693B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03CA834E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0B1BFE90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4C0188C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71E8B8B7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08034BC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017FD31D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FD2B8A2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393297F9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64FCEF57" w14:textId="77777777">
            <w:pPr>
              <w:rPr>
                <w:lang w:val="hu-HU"/>
              </w:rPr>
            </w:pPr>
          </w:p>
          <w:p w:rsidR="00472850" w:rsidP="00D37904" w:rsidRDefault="00472850" w14:paraId="5676CC2C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26839F95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228DEAAD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3970B6A1" w14:textId="77777777">
            <w:pPr>
              <w:rPr>
                <w:lang w:val="hu-HU"/>
              </w:rPr>
            </w:pPr>
          </w:p>
          <w:p w:rsidR="00472850" w:rsidP="00D37904" w:rsidRDefault="00472850" w14:paraId="341B18C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1F05FD" w:rsidTr="00D37904" w14:paraId="16BC3676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1F05FD" w:rsidP="00D37904" w:rsidRDefault="001F05FD" w14:paraId="2063262C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1F05FD" w:rsidP="001F05FD" w:rsidRDefault="001F05FD" w14:paraId="4D82037D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7DF33434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C11EFC" w14:paraId="7626A7AC" w14:textId="00B83529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Négyzet forgás nélkül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1F25CB9F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43FB6A32" w14:textId="560397A5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</w:t>
            </w:r>
            <w:hyperlink w:history="1" r:id="rId23">
              <w:r w:rsidRPr="00C11EFC">
                <w:rPr>
                  <w:rStyle w:val="Hiperhivatkozs"/>
                  <w:noProof/>
                </w:rPr>
                <w:t xml:space="preserve"> </w:t>
              </w:r>
              <w:r w:rsidRPr="00C11EFC" w:rsidR="00C11EFC">
                <w:rPr>
                  <w:rStyle w:val="Hiperhivatkozs"/>
                  <w:noProof/>
                </w:rPr>
                <w:t>3.2.3</w:t>
              </w:r>
            </w:hyperlink>
          </w:p>
        </w:tc>
      </w:tr>
      <w:tr w:rsidR="004F7EE9" w:rsidTr="00D37904" w14:paraId="45D21EB0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080142DF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24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336F09A7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25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E36BB4" w14:paraId="36858307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60BD91DD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6391AABE" w14:textId="16BC8FDD">
            <w:pPr>
              <w:pStyle w:val="Cmsor3"/>
              <w:ind w:left="360"/>
              <w:rPr>
                <w:lang w:val="hu-HU"/>
              </w:rPr>
            </w:pP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66502498" w14:textId="5AE7CBBA">
            <w:pPr>
              <w:rPr>
                <w:lang w:val="hu-HU"/>
              </w:rPr>
            </w:pPr>
            <w:r w:rsidRPr="00C11EFC">
              <w:rPr>
                <w:lang w:val="hu-HU"/>
              </w:rPr>
              <w:drawing>
                <wp:anchor distT="0" distB="0" distL="114300" distR="114300" simplePos="0" relativeHeight="251809792" behindDoc="1" locked="0" layoutInCell="1" allowOverlap="1" wp14:anchorId="279ED6BA" wp14:editId="51FC2843">
                  <wp:simplePos x="0" y="0"/>
                  <wp:positionH relativeFrom="column">
                    <wp:posOffset>1339569</wp:posOffset>
                  </wp:positionH>
                  <wp:positionV relativeFrom="paragraph">
                    <wp:posOffset>5122</wp:posOffset>
                  </wp:positionV>
                  <wp:extent cx="2920365" cy="3637280"/>
                  <wp:effectExtent l="0" t="0" r="0" b="1270"/>
                  <wp:wrapTight wrapText="bothSides">
                    <wp:wrapPolygon edited="0">
                      <wp:start x="0" y="0"/>
                      <wp:lineTo x="0" y="21494"/>
                      <wp:lineTo x="21417" y="21494"/>
                      <wp:lineTo x="21417" y="0"/>
                      <wp:lineTo x="0" y="0"/>
                    </wp:wrapPolygon>
                  </wp:wrapTight>
                  <wp:docPr id="41143842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38429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363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72850" w:rsidP="00D37904" w:rsidRDefault="00472850" w14:paraId="2B98D8CD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21C1F46F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28CB1680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22AED9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13EA73F5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246F4244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B4DF06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80BDCF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6F6539C" w14:textId="17E58FD9">
            <w:pPr>
              <w:pStyle w:val="Cmsor3"/>
              <w:rPr>
                <w:lang w:val="hu-HU"/>
              </w:rPr>
            </w:pPr>
          </w:p>
          <w:p w:rsidR="00472850" w:rsidP="00D37904" w:rsidRDefault="00472850" w14:paraId="02F25839" w14:textId="77777777">
            <w:pPr>
              <w:rPr>
                <w:lang w:val="hu-HU"/>
              </w:rPr>
            </w:pPr>
          </w:p>
          <w:p w:rsidR="00472850" w:rsidP="00D37904" w:rsidRDefault="00472850" w14:paraId="262F404D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7DC28949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2B19B905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14DBC644" w14:textId="77777777">
            <w:pPr>
              <w:rPr>
                <w:lang w:val="hu-HU"/>
              </w:rPr>
            </w:pPr>
          </w:p>
          <w:p w:rsidR="00472850" w:rsidP="00D37904" w:rsidRDefault="00472850" w14:paraId="4E51E330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1A8F6487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3B006E2C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0A106105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77348775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353D950E" w14:textId="58F27423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C11EFC">
        <w:rPr>
          <w:rFonts w:ascii="Times New Roman" w:hAnsi="Times New Roman" w:cs="Times New Roman"/>
          <w:sz w:val="28"/>
          <w:szCs w:val="28"/>
          <w:lang w:val="hu-HU"/>
        </w:rPr>
        <w:t>H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betűt rajzol!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173B78E4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168C162D" w14:textId="5926D2B1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27">
              <w:r w:rsidRPr="00C11EFC" w:rsidR="00C11EFC">
                <w:rPr>
                  <w:rStyle w:val="Hiperhivatkozs"/>
                  <w:noProof/>
                </w:rPr>
                <w:t>3.2.4</w:t>
              </w:r>
            </w:hyperlink>
          </w:p>
        </w:tc>
      </w:tr>
      <w:tr w:rsidR="004F7EE9" w:rsidTr="00D37904" w14:paraId="57AE2B41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5F9993AD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28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21C32D50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29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EE66BE" w14:paraId="13939ED9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4673B9D8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60AD643D" w14:textId="6E060258">
            <w:pPr>
              <w:pStyle w:val="Cmsor3"/>
              <w:ind w:left="360"/>
              <w:rPr>
                <w:lang w:val="hu-HU"/>
              </w:rPr>
            </w:pPr>
            <w:r w:rsidRPr="00C11EFC">
              <w:rPr>
                <w:lang w:val="hu-HU"/>
              </w:rPr>
              <w:drawing>
                <wp:anchor distT="0" distB="0" distL="114300" distR="114300" simplePos="0" relativeHeight="251829248" behindDoc="1" locked="0" layoutInCell="1" allowOverlap="1" wp14:anchorId="4D71BF79" wp14:editId="44A4E245">
                  <wp:simplePos x="0" y="0"/>
                  <wp:positionH relativeFrom="column">
                    <wp:posOffset>1582795</wp:posOffset>
                  </wp:positionH>
                  <wp:positionV relativeFrom="paragraph">
                    <wp:posOffset>237626</wp:posOffset>
                  </wp:positionV>
                  <wp:extent cx="2385060" cy="3916045"/>
                  <wp:effectExtent l="0" t="0" r="0" b="8255"/>
                  <wp:wrapTight wrapText="bothSides">
                    <wp:wrapPolygon edited="0">
                      <wp:start x="0" y="0"/>
                      <wp:lineTo x="0" y="21540"/>
                      <wp:lineTo x="21393" y="21540"/>
                      <wp:lineTo x="21393" y="0"/>
                      <wp:lineTo x="0" y="0"/>
                    </wp:wrapPolygon>
                  </wp:wrapTight>
                  <wp:docPr id="60464788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647882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0" cy="391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76EB7104" w14:textId="13539921">
            <w:pPr>
              <w:rPr>
                <w:lang w:val="hu-HU"/>
              </w:rPr>
            </w:pPr>
          </w:p>
          <w:p w:rsidR="00472850" w:rsidP="00D37904" w:rsidRDefault="00472850" w14:paraId="415BA622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74012D9B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6C3F898B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C8C8B9C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16D4D217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7D8C7DD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1C497DF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3E02F5B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F854E2D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1814EFFD" w14:textId="77777777">
            <w:pPr>
              <w:rPr>
                <w:lang w:val="hu-HU"/>
              </w:rPr>
            </w:pPr>
          </w:p>
          <w:p w:rsidR="00472850" w:rsidP="00D37904" w:rsidRDefault="00472850" w14:paraId="76477601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2E86EDF0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0962E77C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3257249D" w14:textId="77777777">
            <w:pPr>
              <w:rPr>
                <w:lang w:val="hu-HU"/>
              </w:rPr>
            </w:pPr>
          </w:p>
          <w:p w:rsidR="00472850" w:rsidP="00D37904" w:rsidRDefault="00472850" w14:paraId="54246716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6BF8DEAA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214194DE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45830DAD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5DFC6AB3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379645F2" w14:textId="520FE585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F359E3">
        <w:rPr>
          <w:rFonts w:ascii="Times New Roman" w:hAnsi="Times New Roman" w:cs="Times New Roman"/>
          <w:sz w:val="28"/>
          <w:szCs w:val="28"/>
          <w:lang w:val="hu-HU"/>
        </w:rPr>
        <w:t>Lépcső alakzatot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rajzol</w:t>
      </w:r>
      <w:r w:rsidR="00F359E3">
        <w:rPr>
          <w:rFonts w:ascii="Times New Roman" w:hAnsi="Times New Roman" w:cs="Times New Roman"/>
          <w:sz w:val="28"/>
          <w:szCs w:val="28"/>
          <w:lang w:val="hu-HU"/>
        </w:rPr>
        <w:t xml:space="preserve"> ciklus nélkül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55B2A580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1B06247E" w14:textId="54DB3463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31">
              <w:r w:rsidRPr="00F359E3" w:rsidR="00F359E3">
                <w:rPr>
                  <w:rStyle w:val="Hiperhivatkozs"/>
                  <w:noProof/>
                </w:rPr>
                <w:t>3.2.5</w:t>
              </w:r>
            </w:hyperlink>
          </w:p>
        </w:tc>
      </w:tr>
      <w:tr w:rsidR="004F7EE9" w:rsidTr="00D37904" w14:paraId="71BCDFB6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41841463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32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030F0198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33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9B0DBB" w14:paraId="42A393DE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63E56F03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73E0C3AB" w14:textId="77777777">
            <w:pPr>
              <w:pStyle w:val="Cmsor3"/>
              <w:ind w:left="360"/>
              <w:rPr>
                <w:lang w:val="hu-HU"/>
              </w:rPr>
            </w:pP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10BF6173" w14:textId="12540A74">
            <w:pPr>
              <w:rPr>
                <w:lang w:val="hu-HU"/>
              </w:rPr>
            </w:pPr>
          </w:p>
          <w:p w:rsidR="00472850" w:rsidP="00D37904" w:rsidRDefault="00472850" w14:paraId="190A22AA" w14:textId="3D21BDD6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  <w:r w:rsidRPr="00F359E3">
              <w:rPr>
                <w:lang w:val="hu-HU"/>
              </w:rPr>
              <w:drawing>
                <wp:anchor distT="0" distB="0" distL="114300" distR="114300" simplePos="0" relativeHeight="251811840" behindDoc="1" locked="0" layoutInCell="1" allowOverlap="1" wp14:anchorId="2256097F" wp14:editId="0F93B2DB">
                  <wp:simplePos x="0" y="0"/>
                  <wp:positionH relativeFrom="column">
                    <wp:posOffset>1822450</wp:posOffset>
                  </wp:positionH>
                  <wp:positionV relativeFrom="paragraph">
                    <wp:posOffset>20955</wp:posOffset>
                  </wp:positionV>
                  <wp:extent cx="2399030" cy="3191510"/>
                  <wp:effectExtent l="0" t="0" r="1270" b="8890"/>
                  <wp:wrapTight wrapText="bothSides">
                    <wp:wrapPolygon edited="0">
                      <wp:start x="0" y="0"/>
                      <wp:lineTo x="0" y="21531"/>
                      <wp:lineTo x="21440" y="21531"/>
                      <wp:lineTo x="21440" y="0"/>
                      <wp:lineTo x="0" y="0"/>
                    </wp:wrapPolygon>
                  </wp:wrapTight>
                  <wp:docPr id="177978180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781800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030" cy="319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Pr="008754B3" w:rsidR="00472850" w:rsidP="00D37904" w:rsidRDefault="00472850" w14:paraId="34E09BD7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27C756E8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255DC6EB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19A4E789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6653352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212B16D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0D176796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7AEA541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22066889" w14:textId="77777777">
            <w:pPr>
              <w:rPr>
                <w:lang w:val="hu-HU"/>
              </w:rPr>
            </w:pPr>
          </w:p>
          <w:p w:rsidR="00472850" w:rsidP="00D37904" w:rsidRDefault="00472850" w14:paraId="6AE512E7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71131E87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05870F91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296CDE28" w14:textId="77777777">
            <w:pPr>
              <w:rPr>
                <w:lang w:val="hu-HU"/>
              </w:rPr>
            </w:pPr>
          </w:p>
          <w:p w:rsidR="00472850" w:rsidP="00D37904" w:rsidRDefault="00472850" w14:paraId="50936C0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180D29C8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186C9141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4C0895DA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2C8C882A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265087A1" w14:textId="7EE7AC69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244D4C">
        <w:rPr>
          <w:rFonts w:ascii="Times New Roman" w:hAnsi="Times New Roman" w:cs="Times New Roman"/>
          <w:sz w:val="28"/>
          <w:szCs w:val="28"/>
          <w:lang w:val="hu-HU"/>
        </w:rPr>
        <w:t>előre fordul 180 fokot előre megy megfordul majd landol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33D1987C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7A6FF331" w14:textId="2A52605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35">
              <w:r w:rsidRPr="00921CE3" w:rsidR="00921CE3">
                <w:rPr>
                  <w:rStyle w:val="Hiperhivatkozs"/>
                  <w:noProof/>
                </w:rPr>
                <w:t>3.2.6</w:t>
              </w:r>
            </w:hyperlink>
          </w:p>
        </w:tc>
      </w:tr>
      <w:tr w:rsidR="004F7EE9" w:rsidTr="00D37904" w14:paraId="1861DCFB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0AD3A64A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36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749F252B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37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4067A6" w14:paraId="48AB51A8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168EC7B0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7E8F75DD" w14:textId="37BE6F08">
            <w:pPr>
              <w:pStyle w:val="Cmsor3"/>
              <w:ind w:left="360"/>
              <w:rPr>
                <w:lang w:val="hu-HU"/>
              </w:rPr>
            </w:pPr>
            <w:r w:rsidRPr="00921CE3">
              <w:rPr>
                <w:sz w:val="32"/>
                <w:lang w:val="hu-HU"/>
              </w:rPr>
              <w:drawing>
                <wp:anchor distT="0" distB="0" distL="114300" distR="114300" simplePos="0" relativeHeight="251828224" behindDoc="1" locked="0" layoutInCell="1" allowOverlap="1" wp14:anchorId="44EEEF03" wp14:editId="34AB5804">
                  <wp:simplePos x="0" y="0"/>
                  <wp:positionH relativeFrom="column">
                    <wp:posOffset>1118548</wp:posOffset>
                  </wp:positionH>
                  <wp:positionV relativeFrom="paragraph">
                    <wp:posOffset>207729</wp:posOffset>
                  </wp:positionV>
                  <wp:extent cx="3117954" cy="3698474"/>
                  <wp:effectExtent l="0" t="0" r="6350" b="0"/>
                  <wp:wrapTight wrapText="bothSides">
                    <wp:wrapPolygon edited="0">
                      <wp:start x="0" y="0"/>
                      <wp:lineTo x="0" y="21474"/>
                      <wp:lineTo x="21512" y="21474"/>
                      <wp:lineTo x="21512" y="0"/>
                      <wp:lineTo x="0" y="0"/>
                    </wp:wrapPolygon>
                  </wp:wrapTight>
                  <wp:docPr id="164672411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724113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954" cy="369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60A991B3" w14:textId="6CD7D83F">
            <w:pPr>
              <w:rPr>
                <w:lang w:val="hu-HU"/>
              </w:rPr>
            </w:pPr>
          </w:p>
          <w:p w:rsidRPr="00921CE3" w:rsidR="00472850" w:rsidP="00921CE3" w:rsidRDefault="00472850" w14:paraId="644767F3" w14:textId="1D7B4B45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Pr="008754B3" w:rsidR="00472850" w:rsidP="00D37904" w:rsidRDefault="00472850" w14:paraId="226BD302" w14:textId="24E9C885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1D8AC5A0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6FCC530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0C9B2851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37665204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6B652BD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234F760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231AFBA6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5D34C866" w14:textId="77777777">
            <w:pPr>
              <w:rPr>
                <w:lang w:val="hu-HU"/>
              </w:rPr>
            </w:pPr>
          </w:p>
          <w:p w:rsidR="00472850" w:rsidP="00D37904" w:rsidRDefault="00472850" w14:paraId="4CF8DAA1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01E829B5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4294C8B7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60E4E4A8" w14:textId="77777777">
            <w:pPr>
              <w:rPr>
                <w:lang w:val="hu-HU"/>
              </w:rPr>
            </w:pPr>
          </w:p>
          <w:p w:rsidR="00472850" w:rsidP="00D37904" w:rsidRDefault="00472850" w14:paraId="4824D926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17D5854B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6F68857A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75675E57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54B3C4D7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0F933F47" w14:textId="6A740B20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004849">
        <w:rPr>
          <w:rFonts w:ascii="Times New Roman" w:hAnsi="Times New Roman" w:cs="Times New Roman"/>
          <w:sz w:val="28"/>
          <w:szCs w:val="28"/>
          <w:lang w:val="hu-HU"/>
        </w:rPr>
        <w:t>T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betűt rajzol</w:t>
      </w:r>
      <w:r w:rsidR="00244D4C">
        <w:rPr>
          <w:rFonts w:ascii="Times New Roman" w:hAnsi="Times New Roman" w:cs="Times New Roman"/>
          <w:sz w:val="28"/>
          <w:szCs w:val="28"/>
          <w:lang w:val="hu-HU"/>
        </w:rPr>
        <w:t xml:space="preserve"> forgásokkal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5E2D519C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1EEF5219" w14:textId="6964D4DA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</w:t>
            </w:r>
            <w:hyperlink w:history="1" r:id="rId39">
              <w:r w:rsidRPr="00004849">
                <w:rPr>
                  <w:rStyle w:val="Hiperhivatkozs"/>
                  <w:noProof/>
                </w:rPr>
                <w:t xml:space="preserve"> </w:t>
              </w:r>
              <w:r w:rsidRPr="00004849" w:rsidR="00004849">
                <w:rPr>
                  <w:rStyle w:val="Hiperhivatkozs"/>
                  <w:noProof/>
                </w:rPr>
                <w:t>3.2.7</w:t>
              </w:r>
            </w:hyperlink>
          </w:p>
        </w:tc>
      </w:tr>
      <w:tr w:rsidR="004F7EE9" w:rsidTr="00D37904" w14:paraId="41002B5F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0BA0C749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40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3209E76E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41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0A1EB3" w14:paraId="0FAF02F6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71CCD32A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59CDF11C" w14:textId="77777777">
            <w:pPr>
              <w:pStyle w:val="Cmsor3"/>
              <w:ind w:left="360"/>
              <w:rPr>
                <w:lang w:val="hu-HU"/>
              </w:rPr>
            </w:pPr>
            <w:r>
              <w:rPr>
                <w:noProof/>
                <w:sz w:val="32"/>
                <w:lang w:val="hu-HU"/>
              </w:rPr>
              <w:drawing>
                <wp:anchor distT="0" distB="0" distL="114300" distR="114300" simplePos="0" relativeHeight="251813888" behindDoc="1" locked="0" layoutInCell="1" allowOverlap="1" wp14:anchorId="1FD75B62" wp14:editId="70C6B54E">
                  <wp:simplePos x="0" y="0"/>
                  <wp:positionH relativeFrom="column">
                    <wp:posOffset>1551087</wp:posOffset>
                  </wp:positionH>
                  <wp:positionV relativeFrom="paragraph">
                    <wp:posOffset>346845</wp:posOffset>
                  </wp:positionV>
                  <wp:extent cx="2247900" cy="3594100"/>
                  <wp:effectExtent l="0" t="0" r="0" b="6350"/>
                  <wp:wrapTight wrapText="bothSides">
                    <wp:wrapPolygon edited="0">
                      <wp:start x="0" y="0"/>
                      <wp:lineTo x="0" y="21524"/>
                      <wp:lineTo x="21417" y="21524"/>
                      <wp:lineTo x="21417" y="0"/>
                      <wp:lineTo x="0" y="0"/>
                    </wp:wrapPolygon>
                  </wp:wrapTight>
                  <wp:docPr id="1468680658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359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4CA7ACF1" w14:textId="77777777">
            <w:pPr>
              <w:rPr>
                <w:lang w:val="hu-HU"/>
              </w:rPr>
            </w:pPr>
          </w:p>
          <w:p w:rsidR="00472850" w:rsidP="00D37904" w:rsidRDefault="00472850" w14:paraId="57A2775C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0EC9EE26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73C1E697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70B8374C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662E55F8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1AA4F29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44FA9EF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DB107A0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36D24381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3B74742B" w14:textId="77777777">
            <w:pPr>
              <w:rPr>
                <w:lang w:val="hu-HU"/>
              </w:rPr>
            </w:pPr>
          </w:p>
          <w:p w:rsidR="00472850" w:rsidP="00D37904" w:rsidRDefault="00472850" w14:paraId="7D997A52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03F6A0CA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278328BF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6DBEE62D" w14:textId="77777777">
            <w:pPr>
              <w:rPr>
                <w:lang w:val="hu-HU"/>
              </w:rPr>
            </w:pPr>
          </w:p>
          <w:p w:rsidR="00472850" w:rsidP="00D37904" w:rsidRDefault="00472850" w14:paraId="4F912E6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5C795ABB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48115868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369AA6AE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2F722D0A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4A36B34C" w14:textId="270B5FC0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004849">
        <w:rPr>
          <w:rFonts w:ascii="Times New Roman" w:hAnsi="Times New Roman" w:cs="Times New Roman"/>
          <w:sz w:val="28"/>
          <w:szCs w:val="28"/>
          <w:lang w:val="hu-HU"/>
        </w:rPr>
        <w:t xml:space="preserve">négyzetet </w:t>
      </w:r>
      <w:r>
        <w:rPr>
          <w:rFonts w:ascii="Times New Roman" w:hAnsi="Times New Roman" w:cs="Times New Roman"/>
          <w:sz w:val="28"/>
          <w:szCs w:val="28"/>
          <w:lang w:val="hu-HU"/>
        </w:rPr>
        <w:t>rajzol</w:t>
      </w:r>
      <w:r w:rsidR="00004849">
        <w:rPr>
          <w:rFonts w:ascii="Times New Roman" w:hAnsi="Times New Roman" w:cs="Times New Roman"/>
          <w:sz w:val="28"/>
          <w:szCs w:val="28"/>
          <w:lang w:val="hu-HU"/>
        </w:rPr>
        <w:t xml:space="preserve"> forgásokkal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3ED78FAD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2F893C35" w14:textId="546C6D38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43">
              <w:r w:rsidRPr="00004849" w:rsidR="00004849">
                <w:rPr>
                  <w:rStyle w:val="Hiperhivatkozs"/>
                  <w:noProof/>
                </w:rPr>
                <w:t>3.2.8</w:t>
              </w:r>
            </w:hyperlink>
          </w:p>
        </w:tc>
      </w:tr>
      <w:tr w:rsidR="004F7EE9" w:rsidTr="00D37904" w14:paraId="60B2EB25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6EAFB231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44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6553F38A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45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444406" w14:paraId="3C230740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67737396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53263016" w14:textId="59BB861A">
            <w:pPr>
              <w:pStyle w:val="Cmsor3"/>
              <w:ind w:left="360"/>
              <w:rPr>
                <w:lang w:val="hu-HU"/>
              </w:rPr>
            </w:pPr>
            <w:r w:rsidRPr="00004849">
              <w:rPr>
                <w:lang w:val="hu-HU"/>
              </w:rPr>
              <w:drawing>
                <wp:anchor distT="0" distB="0" distL="114300" distR="114300" simplePos="0" relativeHeight="251815936" behindDoc="1" locked="0" layoutInCell="1" allowOverlap="1" wp14:anchorId="7A6E3BCD" wp14:editId="7AC2CC15">
                  <wp:simplePos x="0" y="0"/>
                  <wp:positionH relativeFrom="column">
                    <wp:posOffset>1583690</wp:posOffset>
                  </wp:positionH>
                  <wp:positionV relativeFrom="paragraph">
                    <wp:posOffset>375285</wp:posOffset>
                  </wp:positionV>
                  <wp:extent cx="2332355" cy="3550920"/>
                  <wp:effectExtent l="0" t="0" r="0" b="0"/>
                  <wp:wrapTight wrapText="bothSides">
                    <wp:wrapPolygon edited="0">
                      <wp:start x="0" y="0"/>
                      <wp:lineTo x="0" y="21438"/>
                      <wp:lineTo x="21347" y="21438"/>
                      <wp:lineTo x="21347" y="0"/>
                      <wp:lineTo x="0" y="0"/>
                    </wp:wrapPolygon>
                  </wp:wrapTight>
                  <wp:docPr id="151504276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42765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355" cy="355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7B0F99B9" w14:textId="2C307314">
            <w:pPr>
              <w:rPr>
                <w:lang w:val="hu-HU"/>
              </w:rPr>
            </w:pPr>
          </w:p>
          <w:p w:rsidR="00472850" w:rsidP="00D37904" w:rsidRDefault="00472850" w14:paraId="20895754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4FE7F493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109E9B0C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2FAEE790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63F64EBC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7B3770D0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8EFD8B2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4458E554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B47B103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285E85ED" w14:textId="77777777">
            <w:pPr>
              <w:rPr>
                <w:lang w:val="hu-HU"/>
              </w:rPr>
            </w:pPr>
          </w:p>
          <w:p w:rsidR="00472850" w:rsidP="00D37904" w:rsidRDefault="00472850" w14:paraId="4D4493AA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5AE1ADEF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1EDA871D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407E1C7B" w14:textId="77777777">
            <w:pPr>
              <w:rPr>
                <w:lang w:val="hu-HU"/>
              </w:rPr>
            </w:pPr>
          </w:p>
          <w:p w:rsidR="00472850" w:rsidP="00D37904" w:rsidRDefault="00472850" w14:paraId="41177652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1044B716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26D9E576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37308AF4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7C9EF583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793D9FF1" w14:textId="64D0614D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051131">
        <w:rPr>
          <w:rFonts w:ascii="Times New Roman" w:hAnsi="Times New Roman" w:cs="Times New Roman"/>
          <w:sz w:val="28"/>
          <w:szCs w:val="28"/>
          <w:lang w:val="hu-HU"/>
        </w:rPr>
        <w:t>H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betűt rajzol</w:t>
      </w:r>
      <w:r w:rsidR="00051131">
        <w:rPr>
          <w:rFonts w:ascii="Times New Roman" w:hAnsi="Times New Roman" w:cs="Times New Roman"/>
          <w:sz w:val="28"/>
          <w:szCs w:val="28"/>
          <w:lang w:val="hu-HU"/>
        </w:rPr>
        <w:t xml:space="preserve"> forgásokkal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166D655D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4C2DDC68" w14:textId="02CFEABA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47">
              <w:r w:rsidRPr="00051131" w:rsidR="008368A7">
                <w:rPr>
                  <w:rStyle w:val="Hiperhivatkozs"/>
                  <w:noProof/>
                </w:rPr>
                <w:t>3.2.9</w:t>
              </w:r>
            </w:hyperlink>
          </w:p>
        </w:tc>
      </w:tr>
      <w:tr w:rsidR="004F7EE9" w:rsidTr="00D37904" w14:paraId="5AB1F824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7DD6639E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48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24B8A580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49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B320AA" w14:paraId="32E4F13D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5D7DD1ED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3EEB4EAF" w14:textId="6016265F">
            <w:pPr>
              <w:pStyle w:val="Cmsor3"/>
              <w:ind w:left="360"/>
              <w:rPr>
                <w:lang w:val="hu-HU"/>
              </w:rPr>
            </w:pPr>
            <w:r w:rsidRPr="008368A7">
              <w:rPr>
                <w:lang w:val="hu-HU"/>
              </w:rPr>
              <w:drawing>
                <wp:anchor distT="0" distB="0" distL="114300" distR="114300" simplePos="0" relativeHeight="251827200" behindDoc="1" locked="0" layoutInCell="1" allowOverlap="1" wp14:anchorId="43FE669D" wp14:editId="133C4A81">
                  <wp:simplePos x="0" y="0"/>
                  <wp:positionH relativeFrom="column">
                    <wp:posOffset>1867608</wp:posOffset>
                  </wp:positionH>
                  <wp:positionV relativeFrom="paragraph">
                    <wp:posOffset>207645</wp:posOffset>
                  </wp:positionV>
                  <wp:extent cx="1744980" cy="3912235"/>
                  <wp:effectExtent l="0" t="0" r="7620" b="0"/>
                  <wp:wrapTight wrapText="bothSides">
                    <wp:wrapPolygon edited="0">
                      <wp:start x="0" y="0"/>
                      <wp:lineTo x="0" y="21456"/>
                      <wp:lineTo x="21459" y="21456"/>
                      <wp:lineTo x="21459" y="0"/>
                      <wp:lineTo x="0" y="0"/>
                    </wp:wrapPolygon>
                  </wp:wrapTight>
                  <wp:docPr id="12948384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83848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391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64366464" w14:textId="4AD18F69">
            <w:pPr>
              <w:rPr>
                <w:lang w:val="hu-HU"/>
              </w:rPr>
            </w:pPr>
          </w:p>
          <w:p w:rsidR="00472850" w:rsidP="00D37904" w:rsidRDefault="00472850" w14:paraId="15B641D9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0C08DC6E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4AFD1D16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6B51A68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366DE168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306D295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66D7271F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6704C586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7177336F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04FD0F88" w14:textId="77777777">
            <w:pPr>
              <w:rPr>
                <w:lang w:val="hu-HU"/>
              </w:rPr>
            </w:pPr>
          </w:p>
          <w:p w:rsidR="00472850" w:rsidP="00D37904" w:rsidRDefault="00472850" w14:paraId="7B497E96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4D8A4ACF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4D64CD07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2F1A599D" w14:textId="77777777">
            <w:pPr>
              <w:rPr>
                <w:lang w:val="hu-HU"/>
              </w:rPr>
            </w:pPr>
          </w:p>
          <w:p w:rsidR="00472850" w:rsidP="00D37904" w:rsidRDefault="00472850" w14:paraId="20ECAE3C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001BD44C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140788E7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46AC1AEF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036439CC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370A01EE" w14:textId="66CD3D8A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051131">
        <w:rPr>
          <w:rFonts w:ascii="Times New Roman" w:hAnsi="Times New Roman" w:cs="Times New Roman"/>
          <w:sz w:val="28"/>
          <w:szCs w:val="28"/>
          <w:lang w:val="hu-HU"/>
        </w:rPr>
        <w:t>Lépcső alakot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rajzol</w:t>
      </w:r>
      <w:r w:rsidR="00051131">
        <w:rPr>
          <w:rFonts w:ascii="Times New Roman" w:hAnsi="Times New Roman" w:cs="Times New Roman"/>
          <w:sz w:val="28"/>
          <w:szCs w:val="28"/>
          <w:lang w:val="hu-HU"/>
        </w:rPr>
        <w:t xml:space="preserve"> forgásokkal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696B0BB" w14:paraId="058993F0" w14:textId="77777777">
        <w:trPr>
          <w:trHeight w:val="397" w:hRule="exact"/>
        </w:trPr>
        <w:tc>
          <w:tcPr>
            <w:tcW w:w="9742" w:type="dxa"/>
            <w:gridSpan w:val="2"/>
            <w:tcMar/>
          </w:tcPr>
          <w:p w:rsidR="004F7EE9" w:rsidP="00D37904" w:rsidRDefault="004F7EE9" w14:paraId="15F8D17E" w14:textId="3CCC47FF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51">
              <w:r w:rsidRPr="00051131" w:rsidR="00051131">
                <w:rPr>
                  <w:rStyle w:val="Hiperhivatkozs"/>
                  <w:noProof/>
                </w:rPr>
                <w:t>3.2.10</w:t>
              </w:r>
            </w:hyperlink>
          </w:p>
        </w:tc>
      </w:tr>
      <w:tr w:rsidR="004F7EE9" w:rsidTr="0696B0BB" w14:paraId="44B8B6B4" w14:textId="77777777">
        <w:trPr>
          <w:trHeight w:val="397" w:hRule="exact"/>
        </w:trPr>
        <w:tc>
          <w:tcPr>
            <w:tcW w:w="4815" w:type="dxa"/>
            <w:tcMar/>
          </w:tcPr>
          <w:p w:rsidR="004F7EE9" w:rsidP="00D37904" w:rsidRDefault="004F7EE9" w14:paraId="09FD0468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52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  <w:tcMar/>
          </w:tcPr>
          <w:p w:rsidR="004F7EE9" w:rsidP="00D37904" w:rsidRDefault="004F7EE9" w14:paraId="4A9EAF52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53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696B0BB" w14:paraId="5F4395B1" w14:textId="77777777">
        <w:trPr>
          <w:trHeight w:val="6791" w:hRule="exact"/>
        </w:trPr>
        <w:tc>
          <w:tcPr>
            <w:tcW w:w="9742" w:type="dxa"/>
            <w:gridSpan w:val="2"/>
            <w:tcMar/>
          </w:tcPr>
          <w:p w:rsidRPr="006062FF" w:rsidR="00472850" w:rsidP="00D37904" w:rsidRDefault="00472850" w14:paraId="3141295F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2BDCFDC0" w14:textId="55D423A8">
            <w:pPr>
              <w:pStyle w:val="Cmsor3"/>
              <w:ind w:left="360"/>
              <w:rPr>
                <w:lang w:val="hu-HU"/>
              </w:rPr>
            </w:pPr>
            <w:r w:rsidRPr="00051131">
              <w:rPr>
                <w:lang w:val="hu-HU"/>
              </w:rPr>
              <w:drawing>
                <wp:anchor distT="0" distB="0" distL="114300" distR="114300" simplePos="0" relativeHeight="251826176" behindDoc="1" locked="0" layoutInCell="1" allowOverlap="1" wp14:anchorId="3CD42B0E" wp14:editId="74017AD1">
                  <wp:simplePos x="0" y="0"/>
                  <wp:positionH relativeFrom="column">
                    <wp:posOffset>2212382</wp:posOffset>
                  </wp:positionH>
                  <wp:positionV relativeFrom="paragraph">
                    <wp:posOffset>297586</wp:posOffset>
                  </wp:positionV>
                  <wp:extent cx="1910330" cy="4743073"/>
                  <wp:effectExtent l="0" t="0" r="0" b="0"/>
                  <wp:wrapTight wrapText="bothSides">
                    <wp:wrapPolygon edited="0">
                      <wp:start x="0" y="0"/>
                      <wp:lineTo x="0" y="21541"/>
                      <wp:lineTo x="21445" y="21541"/>
                      <wp:lineTo x="21445" y="0"/>
                      <wp:lineTo x="0" y="0"/>
                    </wp:wrapPolygon>
                  </wp:wrapTight>
                  <wp:docPr id="152578794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5787941" name=""/>
                          <pic:cNvPicPr/>
                        </pic:nvPicPr>
                        <pic:blipFill>
                          <a:blip xmlns:r="http://schemas.openxmlformats.org/officeDocument/2006/relationships" r:embed="rId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10330" cy="474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62FF" w:rsidR="00472850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57FF793A" w14:textId="77777777">
            <w:pPr>
              <w:rPr>
                <w:lang w:val="hu-HU"/>
              </w:rPr>
            </w:pPr>
          </w:p>
          <w:p w:rsidR="00472850" w:rsidP="00D37904" w:rsidRDefault="00472850" w14:paraId="7EDA9509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22947AD9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3539A4FC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7F7B1C54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30FAB8FA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1D972F68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4C02616D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26078BA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2BDA613E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73D15F1D" w14:textId="77777777">
            <w:pPr>
              <w:rPr>
                <w:lang w:val="hu-HU"/>
              </w:rPr>
            </w:pPr>
          </w:p>
          <w:p w:rsidR="00472850" w:rsidP="00D37904" w:rsidRDefault="00472850" w14:paraId="423AC256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633E3F2C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660A6455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37B7F98E" w14:textId="77777777">
            <w:pPr>
              <w:rPr>
                <w:lang w:val="hu-HU"/>
              </w:rPr>
            </w:pPr>
          </w:p>
          <w:p w:rsidR="00472850" w:rsidP="00D37904" w:rsidRDefault="00472850" w14:paraId="27ED8CE9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696B0BB" w14:paraId="305189FB" w14:textId="77777777">
        <w:trPr>
          <w:trHeight w:val="4989" w:hRule="exact"/>
        </w:trPr>
        <w:tc>
          <w:tcPr>
            <w:tcW w:w="9742" w:type="dxa"/>
            <w:gridSpan w:val="2"/>
            <w:tcMar/>
          </w:tcPr>
          <w:p w:rsidRPr="001F05FD" w:rsidR="004F7EE9" w:rsidP="00D37904" w:rsidRDefault="004F7EE9" w14:paraId="3ED29958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432720D3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6A3156A6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01D60F87" w14:textId="7C1F9D36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A drón</w:t>
      </w:r>
      <w:r w:rsidR="00051131">
        <w:rPr>
          <w:rFonts w:ascii="Times New Roman" w:hAnsi="Times New Roman" w:cs="Times New Roman"/>
          <w:sz w:val="28"/>
          <w:szCs w:val="28"/>
          <w:lang w:val="hu-HU"/>
        </w:rPr>
        <w:t xml:space="preserve"> négyzetet rajzol ciklusokkal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0173C0D1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0C1E4CC4" w14:textId="4C2D3EF9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55">
              <w:r w:rsidRPr="00DC0BB7" w:rsidR="00051131">
                <w:rPr>
                  <w:rStyle w:val="Hiperhivatkozs"/>
                  <w:noProof/>
                </w:rPr>
                <w:t>3.2.11</w:t>
              </w:r>
            </w:hyperlink>
          </w:p>
        </w:tc>
      </w:tr>
      <w:tr w:rsidR="004F7EE9" w:rsidTr="00D37904" w14:paraId="2E1DA0BD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50B8D294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56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5D735F58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57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5F132D" w14:paraId="6FEB10BB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53CD65BC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09C4C886" w14:textId="4D65B443">
            <w:pPr>
              <w:pStyle w:val="Cmsor3"/>
              <w:ind w:left="360"/>
              <w:rPr>
                <w:lang w:val="hu-HU"/>
              </w:rPr>
            </w:pP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5D4D6D62" w14:textId="51C15AE9">
            <w:pPr>
              <w:rPr>
                <w:lang w:val="hu-HU"/>
              </w:rPr>
            </w:pPr>
            <w:r>
              <w:rPr>
                <w:noProof/>
                <w:lang w:val="hu-HU"/>
              </w:rPr>
              <w:drawing>
                <wp:anchor distT="0" distB="0" distL="114300" distR="114300" simplePos="0" relativeHeight="251825152" behindDoc="1" locked="0" layoutInCell="1" allowOverlap="1" wp14:anchorId="7D650029" wp14:editId="35FFD9E0">
                  <wp:simplePos x="0" y="0"/>
                  <wp:positionH relativeFrom="column">
                    <wp:posOffset>1208030</wp:posOffset>
                  </wp:positionH>
                  <wp:positionV relativeFrom="paragraph">
                    <wp:posOffset>4809</wp:posOffset>
                  </wp:positionV>
                  <wp:extent cx="3195320" cy="3612515"/>
                  <wp:effectExtent l="0" t="0" r="5080" b="6985"/>
                  <wp:wrapTight wrapText="bothSides">
                    <wp:wrapPolygon edited="0">
                      <wp:start x="0" y="0"/>
                      <wp:lineTo x="0" y="21528"/>
                      <wp:lineTo x="21506" y="21528"/>
                      <wp:lineTo x="21506" y="0"/>
                      <wp:lineTo x="0" y="0"/>
                    </wp:wrapPolygon>
                  </wp:wrapTight>
                  <wp:docPr id="1582145490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5320" cy="361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72850" w:rsidP="00D37904" w:rsidRDefault="00472850" w14:paraId="7E6A24FC" w14:textId="45F2D9FB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4919D653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7F4014E0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86DD6B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08D27EA7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0E51762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662F8E50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4973777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46A5AD0C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5CEC6FB0" w14:textId="77777777">
            <w:pPr>
              <w:rPr>
                <w:lang w:val="hu-HU"/>
              </w:rPr>
            </w:pPr>
          </w:p>
          <w:p w:rsidR="00472850" w:rsidP="00D37904" w:rsidRDefault="00472850" w14:paraId="7585AAF8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23FCEBD9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38F0B222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04EE9514" w14:textId="77777777">
            <w:pPr>
              <w:rPr>
                <w:lang w:val="hu-HU"/>
              </w:rPr>
            </w:pPr>
          </w:p>
          <w:p w:rsidR="00472850" w:rsidP="00D37904" w:rsidRDefault="00472850" w14:paraId="4FD9C1C2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68E99DB8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27EDCD4C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65549620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0113D22A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70724A28" w14:textId="4007C4CB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A drón</w:t>
      </w:r>
      <w:r w:rsidR="00DC0BB7">
        <w:rPr>
          <w:rFonts w:ascii="Times New Roman" w:hAnsi="Times New Roman" w:cs="Times New Roman"/>
          <w:sz w:val="28"/>
          <w:szCs w:val="28"/>
          <w:lang w:val="hu-HU"/>
        </w:rPr>
        <w:t xml:space="preserve"> lápcső alakot rajzol ciklusokkal forgás nélkül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1EC05C06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6B93C383" w14:textId="4168D8B6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59">
              <w:r w:rsidRPr="00DC0BB7" w:rsidR="00DC0BB7">
                <w:rPr>
                  <w:rStyle w:val="Hiperhivatkozs"/>
                  <w:noProof/>
                </w:rPr>
                <w:t>3.2.12</w:t>
              </w:r>
            </w:hyperlink>
          </w:p>
        </w:tc>
      </w:tr>
      <w:tr w:rsidR="004F7EE9" w:rsidTr="00D37904" w14:paraId="5D6D4B98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54970727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60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40FA4D1E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61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6654CA" w14:paraId="3BFF29FD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1489C8D0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04E99A4C" w14:textId="3F5EF1ED">
            <w:pPr>
              <w:pStyle w:val="Cmsor3"/>
              <w:ind w:left="360"/>
              <w:rPr>
                <w:lang w:val="hu-HU"/>
              </w:rPr>
            </w:pPr>
            <w:r w:rsidRPr="00DC0BB7">
              <w:rPr>
                <w:sz w:val="32"/>
                <w:lang w:val="hu-HU"/>
              </w:rPr>
              <w:drawing>
                <wp:anchor distT="0" distB="0" distL="114300" distR="114300" simplePos="0" relativeHeight="251817984" behindDoc="1" locked="0" layoutInCell="1" allowOverlap="1" wp14:anchorId="3DA7A735" wp14:editId="1F0CFC1E">
                  <wp:simplePos x="0" y="0"/>
                  <wp:positionH relativeFrom="column">
                    <wp:posOffset>1369955</wp:posOffset>
                  </wp:positionH>
                  <wp:positionV relativeFrom="paragraph">
                    <wp:posOffset>260850</wp:posOffset>
                  </wp:positionV>
                  <wp:extent cx="2781300" cy="3950970"/>
                  <wp:effectExtent l="0" t="0" r="0" b="0"/>
                  <wp:wrapTight wrapText="bothSides">
                    <wp:wrapPolygon edited="0">
                      <wp:start x="0" y="0"/>
                      <wp:lineTo x="0" y="21454"/>
                      <wp:lineTo x="21452" y="21454"/>
                      <wp:lineTo x="21452" y="0"/>
                      <wp:lineTo x="0" y="0"/>
                    </wp:wrapPolygon>
                  </wp:wrapTight>
                  <wp:docPr id="178056490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564902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95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10D11B12" w14:textId="5DB33757">
            <w:pPr>
              <w:rPr>
                <w:lang w:val="hu-HU"/>
              </w:rPr>
            </w:pPr>
          </w:p>
          <w:p w:rsidR="00472850" w:rsidP="00D37904" w:rsidRDefault="00472850" w14:paraId="410843A0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751732E7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1608C9B2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6A2E7C3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14603FEC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4B80F07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2C95D3C2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0AE97AB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0A17D0BA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4EAF2D89" w14:textId="77777777">
            <w:pPr>
              <w:rPr>
                <w:lang w:val="hu-HU"/>
              </w:rPr>
            </w:pPr>
          </w:p>
          <w:p w:rsidR="00472850" w:rsidP="00D37904" w:rsidRDefault="00472850" w14:paraId="3172C2ED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1AACD5FE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739A2738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7BDF8727" w14:textId="77777777">
            <w:pPr>
              <w:rPr>
                <w:lang w:val="hu-HU"/>
              </w:rPr>
            </w:pPr>
          </w:p>
          <w:p w:rsidR="00472850" w:rsidP="00D37904" w:rsidRDefault="00472850" w14:paraId="4950CE1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174E54C3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46FA9C63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33168BAA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1AC9C084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DC0BB7" w14:paraId="48EB4937" w14:textId="4C0E1AB7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lápcső alakot rajzol ciklusokkal 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és </w:t>
      </w:r>
      <w:r>
        <w:rPr>
          <w:rFonts w:ascii="Times New Roman" w:hAnsi="Times New Roman" w:cs="Times New Roman"/>
          <w:sz w:val="28"/>
          <w:szCs w:val="28"/>
          <w:lang w:val="hu-HU"/>
        </w:rPr>
        <w:t>forgás</w:t>
      </w:r>
      <w:r>
        <w:rPr>
          <w:rFonts w:ascii="Times New Roman" w:hAnsi="Times New Roman" w:cs="Times New Roman"/>
          <w:sz w:val="28"/>
          <w:szCs w:val="28"/>
          <w:lang w:val="hu-HU"/>
        </w:rPr>
        <w:t>okkal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01148821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0564A4D7" w14:textId="5F791218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63">
              <w:r w:rsidRPr="00DC0BB7" w:rsidR="00DC0BB7">
                <w:rPr>
                  <w:rStyle w:val="Hiperhivatkozs"/>
                  <w:noProof/>
                </w:rPr>
                <w:t>3.2.13</w:t>
              </w:r>
            </w:hyperlink>
          </w:p>
        </w:tc>
      </w:tr>
      <w:tr w:rsidR="004F7EE9" w:rsidTr="00D37904" w14:paraId="7B0AE420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0BB6FA10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64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05A3E167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65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F92E61" w14:paraId="5F1D4CFD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0886C930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35E0E040" w14:textId="77777777">
            <w:pPr>
              <w:pStyle w:val="Cmsor3"/>
              <w:ind w:left="360"/>
              <w:rPr>
                <w:lang w:val="hu-HU"/>
              </w:rPr>
            </w:pP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0F07B85E" w14:textId="77777777">
            <w:pPr>
              <w:rPr>
                <w:lang w:val="hu-HU"/>
              </w:rPr>
            </w:pPr>
            <w:r w:rsidRPr="00DC0BB7">
              <w:rPr>
                <w:lang w:val="hu-HU"/>
              </w:rPr>
              <w:drawing>
                <wp:anchor distT="0" distB="0" distL="114300" distR="114300" simplePos="0" relativeHeight="251824128" behindDoc="1" locked="0" layoutInCell="1" allowOverlap="1" wp14:anchorId="35C25EBB" wp14:editId="3E9727D4">
                  <wp:simplePos x="0" y="0"/>
                  <wp:positionH relativeFrom="column">
                    <wp:posOffset>1898036</wp:posOffset>
                  </wp:positionH>
                  <wp:positionV relativeFrom="paragraph">
                    <wp:posOffset>65040</wp:posOffset>
                  </wp:positionV>
                  <wp:extent cx="2246091" cy="3656965"/>
                  <wp:effectExtent l="0" t="0" r="1905" b="635"/>
                  <wp:wrapTight wrapText="bothSides">
                    <wp:wrapPolygon edited="0">
                      <wp:start x="0" y="0"/>
                      <wp:lineTo x="0" y="21491"/>
                      <wp:lineTo x="21435" y="21491"/>
                      <wp:lineTo x="21435" y="0"/>
                      <wp:lineTo x="0" y="0"/>
                    </wp:wrapPolygon>
                  </wp:wrapTight>
                  <wp:docPr id="565576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5761" name="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091" cy="365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72850" w:rsidP="00D37904" w:rsidRDefault="00472850" w14:paraId="36389BB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34BA3304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6643E622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5E0A3B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25F52C2D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49AC708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776584AA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0C9F729C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4AA5CAE7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5565CA9F" w14:textId="77777777">
            <w:pPr>
              <w:rPr>
                <w:lang w:val="hu-HU"/>
              </w:rPr>
            </w:pPr>
          </w:p>
          <w:p w:rsidR="00472850" w:rsidP="00D37904" w:rsidRDefault="00472850" w14:paraId="3D1B1346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52BF3248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0BF8C36F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616E338B" w14:textId="77777777">
            <w:pPr>
              <w:rPr>
                <w:lang w:val="hu-HU"/>
              </w:rPr>
            </w:pPr>
          </w:p>
          <w:p w:rsidR="00472850" w:rsidP="00D37904" w:rsidRDefault="00472850" w14:paraId="5BBC3A81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0BF91446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021F75DB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6D8B805F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49A5E002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7B8F79E6" w14:textId="58BA1C3D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4F1B97">
        <w:rPr>
          <w:rFonts w:ascii="Times New Roman" w:hAnsi="Times New Roman" w:cs="Times New Roman"/>
          <w:sz w:val="28"/>
          <w:szCs w:val="28"/>
          <w:lang w:val="hu-HU"/>
        </w:rPr>
        <w:t>Kígyómozgást végez majd visszér a kezdőhelyére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3E915A46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4A447034" w14:textId="3358422A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67">
              <w:r w:rsidRPr="004F1B97" w:rsidR="004F1B97">
                <w:rPr>
                  <w:rStyle w:val="Hiperhivatkozs"/>
                  <w:noProof/>
                </w:rPr>
                <w:t>3.2.14</w:t>
              </w:r>
            </w:hyperlink>
          </w:p>
        </w:tc>
      </w:tr>
      <w:tr w:rsidR="004F7EE9" w:rsidTr="00D37904" w14:paraId="27662A42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69411208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68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005DBE9D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69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E512B9" w14:paraId="3653CB3C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65C4A62D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44280129" w14:textId="45C62CAD">
            <w:pPr>
              <w:pStyle w:val="Cmsor3"/>
              <w:ind w:left="360"/>
              <w:rPr>
                <w:lang w:val="hu-HU"/>
              </w:rPr>
            </w:pPr>
            <w:r w:rsidRPr="004F1B97">
              <w:rPr>
                <w:lang w:val="hu-HU"/>
              </w:rPr>
              <w:drawing>
                <wp:anchor distT="0" distB="0" distL="114300" distR="114300" simplePos="0" relativeHeight="251823104" behindDoc="1" locked="0" layoutInCell="1" allowOverlap="1" wp14:anchorId="74AE8613" wp14:editId="6E2DCFEE">
                  <wp:simplePos x="0" y="0"/>
                  <wp:positionH relativeFrom="column">
                    <wp:posOffset>1537824</wp:posOffset>
                  </wp:positionH>
                  <wp:positionV relativeFrom="paragraph">
                    <wp:posOffset>222635</wp:posOffset>
                  </wp:positionV>
                  <wp:extent cx="2529840" cy="3957320"/>
                  <wp:effectExtent l="0" t="0" r="3810" b="5080"/>
                  <wp:wrapTight wrapText="bothSides">
                    <wp:wrapPolygon edited="0">
                      <wp:start x="0" y="0"/>
                      <wp:lineTo x="0" y="21524"/>
                      <wp:lineTo x="21470" y="21524"/>
                      <wp:lineTo x="21470" y="0"/>
                      <wp:lineTo x="0" y="0"/>
                    </wp:wrapPolygon>
                  </wp:wrapTight>
                  <wp:docPr id="152645742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457424" name="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395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4DC1628D" w14:textId="4EC618F2">
            <w:pPr>
              <w:rPr>
                <w:lang w:val="hu-HU"/>
              </w:rPr>
            </w:pPr>
          </w:p>
          <w:p w:rsidR="00472850" w:rsidP="00D37904" w:rsidRDefault="00472850" w14:paraId="0EEEA134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73AB0388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02B368BA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37C565D6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2AE09A6A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05908C8F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56CF85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07F9911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32F27169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19F58FBB" w14:textId="77777777">
            <w:pPr>
              <w:rPr>
                <w:lang w:val="hu-HU"/>
              </w:rPr>
            </w:pPr>
          </w:p>
          <w:p w:rsidR="00472850" w:rsidP="00D37904" w:rsidRDefault="00472850" w14:paraId="7C97B074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625942D5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1565C66A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7C798C99" w14:textId="77777777">
            <w:pPr>
              <w:rPr>
                <w:lang w:val="hu-HU"/>
              </w:rPr>
            </w:pPr>
          </w:p>
          <w:p w:rsidR="00472850" w:rsidP="00D37904" w:rsidRDefault="00472850" w14:paraId="5E13BD58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29AA9CC2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47A896B6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114C93C0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4771EE51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7F2D8D" w14:paraId="78D082B2" w14:textId="4257F9B2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A drón Kígyómozgást végez majd visszér a kezdőhelyére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forgásokkal</w:t>
      </w:r>
      <w:r>
        <w:rPr>
          <w:rFonts w:ascii="Times New Roman" w:hAnsi="Times New Roman" w:cs="Times New Roman"/>
          <w:sz w:val="28"/>
          <w:szCs w:val="28"/>
          <w:lang w:val="hu-HU"/>
        </w:rPr>
        <w:t>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6F4CE24" w14:paraId="26FD76BE" w14:textId="77777777">
        <w:trPr>
          <w:trHeight w:val="397" w:hRule="exact"/>
        </w:trPr>
        <w:tc>
          <w:tcPr>
            <w:tcW w:w="9742" w:type="dxa"/>
            <w:gridSpan w:val="2"/>
            <w:tcMar/>
          </w:tcPr>
          <w:p w:rsidR="004F7EE9" w:rsidP="00D37904" w:rsidRDefault="004F7EE9" w14:paraId="7232EEBB" w14:textId="5AF9069E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71">
              <w:r w:rsidRPr="004F1B97" w:rsidR="004F1B97">
                <w:rPr>
                  <w:rStyle w:val="Hiperhivatkozs"/>
                  <w:noProof/>
                </w:rPr>
                <w:t>3.2.15</w:t>
              </w:r>
            </w:hyperlink>
          </w:p>
        </w:tc>
      </w:tr>
      <w:tr w:rsidR="004F7EE9" w:rsidTr="06F4CE24" w14:paraId="17C4DB94" w14:textId="77777777">
        <w:trPr>
          <w:trHeight w:val="397" w:hRule="exact"/>
        </w:trPr>
        <w:tc>
          <w:tcPr>
            <w:tcW w:w="4815" w:type="dxa"/>
            <w:tcMar/>
          </w:tcPr>
          <w:p w:rsidR="004F7EE9" w:rsidP="00D37904" w:rsidRDefault="004F7EE9" w14:paraId="64C125C5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72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  <w:tcMar/>
          </w:tcPr>
          <w:p w:rsidR="004F7EE9" w:rsidP="00D37904" w:rsidRDefault="004F7EE9" w14:paraId="60D2F318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73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6F4CE24" w14:paraId="6D2ECE53" w14:textId="77777777">
        <w:trPr>
          <w:trHeight w:val="7638" w:hRule="exact"/>
        </w:trPr>
        <w:tc>
          <w:tcPr>
            <w:tcW w:w="9742" w:type="dxa"/>
            <w:gridSpan w:val="2"/>
            <w:tcMar/>
          </w:tcPr>
          <w:p w:rsidRPr="006062FF" w:rsidR="00472850" w:rsidP="00D37904" w:rsidRDefault="00472850" w14:paraId="7F4F1C82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1905A2F0" w14:textId="1E91D851">
            <w:pPr>
              <w:pStyle w:val="Cmsor3"/>
              <w:ind w:left="360"/>
              <w:rPr>
                <w:lang w:val="hu-HU"/>
              </w:rPr>
            </w:pPr>
            <w:r w:rsidRPr="004F1B97">
              <w:rPr>
                <w:lang w:val="hu-HU"/>
              </w:rPr>
              <w:drawing>
                <wp:anchor distT="0" distB="0" distL="114300" distR="114300" simplePos="0" relativeHeight="251822080" behindDoc="1" locked="0" layoutInCell="1" allowOverlap="1" wp14:anchorId="49B5F837" wp14:editId="6ECE3AAB">
                  <wp:simplePos x="0" y="0"/>
                  <wp:positionH relativeFrom="column">
                    <wp:posOffset>1852618</wp:posOffset>
                  </wp:positionH>
                  <wp:positionV relativeFrom="paragraph">
                    <wp:posOffset>132694</wp:posOffset>
                  </wp:positionV>
                  <wp:extent cx="2658946" cy="7456206"/>
                  <wp:effectExtent l="0" t="0" r="0" b="0"/>
                  <wp:wrapTight wrapText="bothSides">
                    <wp:wrapPolygon edited="0">
                      <wp:start x="0" y="0"/>
                      <wp:lineTo x="0" y="21483"/>
                      <wp:lineTo x="21325" y="21483"/>
                      <wp:lineTo x="21325" y="0"/>
                      <wp:lineTo x="0" y="0"/>
                    </wp:wrapPolygon>
                  </wp:wrapTight>
                  <wp:docPr id="103531490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35314903" name=""/>
                          <pic:cNvPicPr/>
                        </pic:nvPicPr>
                        <pic:blipFill>
                          <a:blip xmlns:r="http://schemas.openxmlformats.org/officeDocument/2006/relationships" r:embed="rId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8946" cy="745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062FF" w:rsidR="00472850">
              <w:rPr>
                <w:lang w:val="hu-HU"/>
              </w:rPr>
              <w:t>Scratch</w:t>
            </w:r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08488079" w14:textId="77777777">
            <w:pPr>
              <w:rPr>
                <w:lang w:val="hu-HU"/>
              </w:rPr>
            </w:pPr>
          </w:p>
          <w:p w:rsidR="00472850" w:rsidP="00D37904" w:rsidRDefault="00472850" w14:paraId="607546AC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0E250E7A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3EA91791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77F9E6D2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4918FBA0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5E7A1459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0C6B716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0EA3272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F776EF2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03E831CE" w14:textId="77777777">
            <w:pPr>
              <w:rPr>
                <w:lang w:val="hu-HU"/>
              </w:rPr>
            </w:pPr>
          </w:p>
          <w:p w:rsidR="00472850" w:rsidP="00D37904" w:rsidRDefault="00472850" w14:paraId="7DCB50EC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7BEC6A90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37C107D4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0356310D" w14:textId="77777777">
            <w:pPr>
              <w:rPr>
                <w:lang w:val="hu-HU"/>
              </w:rPr>
            </w:pPr>
          </w:p>
          <w:p w:rsidR="00472850" w:rsidP="00D37904" w:rsidRDefault="00472850" w14:paraId="1CA47BD1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6F4CE24" w14:paraId="31B45AEA" w14:textId="77777777">
        <w:trPr>
          <w:trHeight w:val="4989" w:hRule="exact"/>
        </w:trPr>
        <w:tc>
          <w:tcPr>
            <w:tcW w:w="9742" w:type="dxa"/>
            <w:gridSpan w:val="2"/>
            <w:tcMar/>
          </w:tcPr>
          <w:p w:rsidRPr="001F05FD" w:rsidR="004F7EE9" w:rsidP="00D37904" w:rsidRDefault="004F7EE9" w14:paraId="37AE3858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6F109FC4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lastRenderedPageBreak/>
        <w:br w:type="page"/>
      </w:r>
    </w:p>
    <w:p w:rsidRPr="00CB146C" w:rsidR="004F7EE9" w:rsidP="004F7EE9" w:rsidRDefault="004F7EE9" w14:paraId="4C69C402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10917159" w14:textId="12521DA3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EC6EF9">
        <w:rPr>
          <w:rFonts w:ascii="Times New Roman" w:hAnsi="Times New Roman" w:cs="Times New Roman"/>
          <w:sz w:val="28"/>
          <w:szCs w:val="28"/>
          <w:lang w:val="hu-HU"/>
        </w:rPr>
        <w:t xml:space="preserve">Háromszöget </w:t>
      </w:r>
      <w:r>
        <w:rPr>
          <w:rFonts w:ascii="Times New Roman" w:hAnsi="Times New Roman" w:cs="Times New Roman"/>
          <w:sz w:val="28"/>
          <w:szCs w:val="28"/>
          <w:lang w:val="hu-HU"/>
        </w:rPr>
        <w:t>rajzol!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029E747D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36B61709" w14:textId="63BFBEB1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75">
              <w:r w:rsidRPr="00EC6EF9" w:rsidR="00EC6EF9">
                <w:rPr>
                  <w:rStyle w:val="Hiperhivatkozs"/>
                  <w:noProof/>
                </w:rPr>
                <w:t>3.2.16</w:t>
              </w:r>
            </w:hyperlink>
          </w:p>
        </w:tc>
      </w:tr>
      <w:tr w:rsidR="004F7EE9" w:rsidTr="00D37904" w14:paraId="4B6CD3CE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13E78614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76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340F5641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77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8247AF" w14:paraId="5D78623D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37AFD7A8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6FF120F8" w14:textId="36857B5A">
            <w:pPr>
              <w:pStyle w:val="Cmsor3"/>
              <w:ind w:left="360"/>
              <w:rPr>
                <w:lang w:val="hu-HU"/>
              </w:rPr>
            </w:pPr>
            <w:r w:rsidRPr="00EC6EF9">
              <w:rPr>
                <w:lang w:val="hu-HU"/>
              </w:rPr>
              <w:drawing>
                <wp:anchor distT="0" distB="0" distL="114300" distR="114300" simplePos="0" relativeHeight="251821056" behindDoc="1" locked="0" layoutInCell="1" allowOverlap="1" wp14:anchorId="463378E7" wp14:editId="5FB07B5B">
                  <wp:simplePos x="0" y="0"/>
                  <wp:positionH relativeFrom="column">
                    <wp:posOffset>1043149</wp:posOffset>
                  </wp:positionH>
                  <wp:positionV relativeFrom="paragraph">
                    <wp:posOffset>372537</wp:posOffset>
                  </wp:positionV>
                  <wp:extent cx="3432175" cy="3838575"/>
                  <wp:effectExtent l="0" t="0" r="0" b="9525"/>
                  <wp:wrapTight wrapText="bothSides">
                    <wp:wrapPolygon edited="0">
                      <wp:start x="0" y="0"/>
                      <wp:lineTo x="0" y="21546"/>
                      <wp:lineTo x="21460" y="21546"/>
                      <wp:lineTo x="21460" y="0"/>
                      <wp:lineTo x="0" y="0"/>
                    </wp:wrapPolygon>
                  </wp:wrapTight>
                  <wp:docPr id="126224517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245177" name="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108ABB3D" w14:textId="6E89C633">
            <w:pPr>
              <w:rPr>
                <w:lang w:val="hu-HU"/>
              </w:rPr>
            </w:pPr>
          </w:p>
          <w:p w:rsidR="00472850" w:rsidP="00D37904" w:rsidRDefault="00472850" w14:paraId="353DD16D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1F981A44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29346A1D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AD791FB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1B0833E9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24BC3070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629AF46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6D9F0AB4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5E8D00B0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62603C79" w14:textId="77777777">
            <w:pPr>
              <w:rPr>
                <w:lang w:val="hu-HU"/>
              </w:rPr>
            </w:pPr>
          </w:p>
          <w:p w:rsidR="00472850" w:rsidP="00D37904" w:rsidRDefault="00472850" w14:paraId="20FCD450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1E69B930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58F21BC9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5B20D472" w14:textId="77777777">
            <w:pPr>
              <w:rPr>
                <w:lang w:val="hu-HU"/>
              </w:rPr>
            </w:pPr>
          </w:p>
          <w:p w:rsidR="00472850" w:rsidP="00D37904" w:rsidRDefault="00472850" w14:paraId="1582FEDF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198E534D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6E5DA4F6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041E740A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2A1D9256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4B83C402" w14:textId="74CAA882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EC6EF9">
        <w:rPr>
          <w:rFonts w:ascii="Times New Roman" w:hAnsi="Times New Roman" w:cs="Times New Roman"/>
          <w:sz w:val="28"/>
          <w:szCs w:val="28"/>
          <w:lang w:val="hu-HU"/>
        </w:rPr>
        <w:t>ötszöget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rajzol!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32AA67D9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1903679B" w14:textId="603403D2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79">
              <w:r w:rsidRPr="00EC6EF9" w:rsidR="00EC6EF9">
                <w:rPr>
                  <w:rStyle w:val="Hiperhivatkozs"/>
                  <w:noProof/>
                </w:rPr>
                <w:t>3.2.17</w:t>
              </w:r>
            </w:hyperlink>
          </w:p>
        </w:tc>
      </w:tr>
      <w:tr w:rsidR="004F7EE9" w:rsidTr="00D37904" w14:paraId="1973F849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4E5EAEB2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80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2160CBB7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81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A752D0" w14:paraId="41261AD9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3E69F1AA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0168CA1F" w14:textId="36F1C20D">
            <w:pPr>
              <w:pStyle w:val="Cmsor3"/>
              <w:ind w:left="360"/>
              <w:rPr>
                <w:lang w:val="hu-HU"/>
              </w:rPr>
            </w:pPr>
            <w:r w:rsidRPr="00EC6EF9">
              <w:rPr>
                <w:lang w:val="hu-HU"/>
              </w:rPr>
              <w:drawing>
                <wp:anchor distT="0" distB="0" distL="114300" distR="114300" simplePos="0" relativeHeight="251820032" behindDoc="1" locked="0" layoutInCell="1" allowOverlap="1" wp14:anchorId="1F2BD2D1" wp14:editId="2BCA530E">
                  <wp:simplePos x="0" y="0"/>
                  <wp:positionH relativeFrom="column">
                    <wp:posOffset>1057910</wp:posOffset>
                  </wp:positionH>
                  <wp:positionV relativeFrom="paragraph">
                    <wp:posOffset>372745</wp:posOffset>
                  </wp:positionV>
                  <wp:extent cx="3357245" cy="3851275"/>
                  <wp:effectExtent l="0" t="0" r="0" b="0"/>
                  <wp:wrapTight wrapText="bothSides">
                    <wp:wrapPolygon edited="0">
                      <wp:start x="0" y="0"/>
                      <wp:lineTo x="0" y="21475"/>
                      <wp:lineTo x="21449" y="21475"/>
                      <wp:lineTo x="21449" y="0"/>
                      <wp:lineTo x="0" y="0"/>
                    </wp:wrapPolygon>
                  </wp:wrapTight>
                  <wp:docPr id="204722051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220515" name="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245" cy="385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2C1EC60E" w14:textId="3B1BC3BF">
            <w:pPr>
              <w:rPr>
                <w:lang w:val="hu-HU"/>
              </w:rPr>
            </w:pPr>
          </w:p>
          <w:p w:rsidR="00472850" w:rsidP="00D37904" w:rsidRDefault="00472850" w14:paraId="33A0C2C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395E3543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6E2E140E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78C454F8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1EFC9FEA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5C8F842F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08CEF76A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06F6460C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3A1BADF5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52ED6040" w14:textId="77777777">
            <w:pPr>
              <w:rPr>
                <w:lang w:val="hu-HU"/>
              </w:rPr>
            </w:pPr>
          </w:p>
          <w:p w:rsidR="00472850" w:rsidP="00D37904" w:rsidRDefault="00472850" w14:paraId="779265B1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46542D76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2660F2F1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7054D0AE" w14:textId="77777777">
            <w:pPr>
              <w:rPr>
                <w:lang w:val="hu-HU"/>
              </w:rPr>
            </w:pPr>
          </w:p>
          <w:p w:rsidR="00472850" w:rsidP="00D37904" w:rsidRDefault="00472850" w14:paraId="00D687D8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62FA6768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6DE0C535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3B5DE303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4CA7FCD5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639B63B9" w14:textId="2D16526C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EC6EF9">
        <w:rPr>
          <w:rFonts w:ascii="Times New Roman" w:hAnsi="Times New Roman" w:cs="Times New Roman"/>
          <w:sz w:val="28"/>
          <w:szCs w:val="28"/>
          <w:lang w:val="hu-HU"/>
        </w:rPr>
        <w:t>hatszöget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rajzol!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4C75D4D6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5B4DA312" w14:textId="0FC4C0EF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83">
              <w:r w:rsidRPr="00EC6EF9" w:rsidR="00EC6EF9">
                <w:rPr>
                  <w:rStyle w:val="Hiperhivatkozs"/>
                  <w:noProof/>
                </w:rPr>
                <w:t>3.2.18</w:t>
              </w:r>
            </w:hyperlink>
          </w:p>
        </w:tc>
      </w:tr>
      <w:tr w:rsidR="004F7EE9" w:rsidTr="00D37904" w14:paraId="6A85D3BD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5F72F3C7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84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57FEF18F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85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472850" w:rsidTr="003169EB" w14:paraId="01786E61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472850" w:rsidP="00D37904" w:rsidRDefault="00472850" w14:paraId="23394C5B" w14:textId="77777777">
            <w:pPr>
              <w:pStyle w:val="Cmsor3"/>
              <w:rPr>
                <w:lang w:val="hu-HU"/>
              </w:rPr>
            </w:pPr>
          </w:p>
          <w:p w:rsidRPr="006062FF" w:rsidR="00472850" w:rsidP="00D37904" w:rsidRDefault="00472850" w14:paraId="6833033E" w14:textId="6EEE397A">
            <w:pPr>
              <w:pStyle w:val="Cmsor3"/>
              <w:ind w:left="360"/>
              <w:rPr>
                <w:lang w:val="hu-HU"/>
              </w:rPr>
            </w:pPr>
            <w:r w:rsidRPr="00EC6EF9">
              <w:rPr>
                <w:lang w:val="hu-HU"/>
              </w:rPr>
              <w:drawing>
                <wp:anchor distT="0" distB="0" distL="114300" distR="114300" simplePos="0" relativeHeight="251819008" behindDoc="1" locked="0" layoutInCell="1" allowOverlap="1" wp14:anchorId="11AF8750" wp14:editId="6A7BC93B">
                  <wp:simplePos x="0" y="0"/>
                  <wp:positionH relativeFrom="column">
                    <wp:posOffset>1043149</wp:posOffset>
                  </wp:positionH>
                  <wp:positionV relativeFrom="paragraph">
                    <wp:posOffset>207645</wp:posOffset>
                  </wp:positionV>
                  <wp:extent cx="3417570" cy="3792220"/>
                  <wp:effectExtent l="0" t="0" r="0" b="0"/>
                  <wp:wrapTight wrapText="bothSides">
                    <wp:wrapPolygon edited="0">
                      <wp:start x="0" y="0"/>
                      <wp:lineTo x="0" y="21484"/>
                      <wp:lineTo x="21431" y="21484"/>
                      <wp:lineTo x="21431" y="0"/>
                      <wp:lineTo x="0" y="0"/>
                    </wp:wrapPolygon>
                  </wp:wrapTight>
                  <wp:docPr id="17862925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29258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570" cy="379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472850" w:rsidP="00D37904" w:rsidRDefault="00472850" w14:paraId="0810469B" w14:textId="77777777">
            <w:pPr>
              <w:rPr>
                <w:lang w:val="hu-HU"/>
              </w:rPr>
            </w:pPr>
          </w:p>
          <w:p w:rsidR="00472850" w:rsidP="00D37904" w:rsidRDefault="00472850" w14:paraId="73715D0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5F0BDD7E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653D0AE8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71D841D7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472850" w:rsidP="00D37904" w:rsidRDefault="00472850" w14:paraId="1062D3F6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472850" w:rsidP="00D37904" w:rsidRDefault="00472850" w14:paraId="3A6A4BC6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AE9C8B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15C6E46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472850" w:rsidP="00D37904" w:rsidRDefault="00472850" w14:paraId="7E89E7D9" w14:textId="77777777">
            <w:pPr>
              <w:pStyle w:val="Cmsor3"/>
              <w:rPr>
                <w:lang w:val="hu-HU"/>
              </w:rPr>
            </w:pPr>
          </w:p>
          <w:p w:rsidR="00472850" w:rsidP="00D37904" w:rsidRDefault="00472850" w14:paraId="0B9061A7" w14:textId="77777777">
            <w:pPr>
              <w:rPr>
                <w:lang w:val="hu-HU"/>
              </w:rPr>
            </w:pPr>
          </w:p>
          <w:p w:rsidR="00472850" w:rsidP="00D37904" w:rsidRDefault="00472850" w14:paraId="3CFEF3D9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472850" w:rsidP="00D37904" w:rsidRDefault="00472850" w14:paraId="1BDD9DCE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472850" w:rsidP="00D37904" w:rsidRDefault="00472850" w14:paraId="1FFBB6BD" w14:textId="77777777">
            <w:pPr>
              <w:rPr>
                <w:lang w:val="hu-HU"/>
              </w:rPr>
            </w:pPr>
          </w:p>
          <w:p w:rsidRPr="006062FF" w:rsidR="00472850" w:rsidP="00D37904" w:rsidRDefault="00472850" w14:paraId="169E2E67" w14:textId="77777777">
            <w:pPr>
              <w:rPr>
                <w:lang w:val="hu-HU"/>
              </w:rPr>
            </w:pPr>
          </w:p>
          <w:p w:rsidR="00472850" w:rsidP="00D37904" w:rsidRDefault="00472850" w14:paraId="4D66F2AB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21ED25D4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042F3411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21D0F717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529665A0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6EC57E4B" w14:textId="18607124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3F767A">
        <w:rPr>
          <w:rFonts w:ascii="Times New Roman" w:hAnsi="Times New Roman" w:cs="Times New Roman"/>
          <w:sz w:val="28"/>
          <w:szCs w:val="28"/>
          <w:lang w:val="hu-HU"/>
        </w:rPr>
        <w:t>félkört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rajzol!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52E27D9D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298AF4EA" w14:textId="6D36D0B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87">
              <w:r w:rsidRPr="003F767A" w:rsidR="003F767A">
                <w:rPr>
                  <w:rStyle w:val="Hiperhivatkozs"/>
                  <w:noProof/>
                </w:rPr>
                <w:t>3.2.19</w:t>
              </w:r>
            </w:hyperlink>
          </w:p>
        </w:tc>
      </w:tr>
      <w:tr w:rsidR="004F7EE9" w:rsidTr="00D37904" w14:paraId="667E7F33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55F9CA3F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88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6AD0C766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89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3F767A" w:rsidTr="00AF5157" w14:paraId="56DFDBAE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3F767A" w:rsidP="00D37904" w:rsidRDefault="003F767A" w14:paraId="3EA9028E" w14:textId="77777777">
            <w:pPr>
              <w:pStyle w:val="Cmsor3"/>
              <w:rPr>
                <w:lang w:val="hu-HU"/>
              </w:rPr>
            </w:pPr>
          </w:p>
          <w:p w:rsidRPr="006062FF" w:rsidR="003F767A" w:rsidP="00D37904" w:rsidRDefault="003F767A" w14:paraId="74D3E756" w14:textId="77777777">
            <w:pPr>
              <w:pStyle w:val="Cmsor3"/>
              <w:ind w:left="360"/>
              <w:rPr>
                <w:lang w:val="hu-HU"/>
              </w:rPr>
            </w:pPr>
            <w:r w:rsidRPr="003F767A">
              <w:rPr>
                <w:lang w:val="hu-HU"/>
              </w:rPr>
              <w:drawing>
                <wp:anchor distT="0" distB="0" distL="114300" distR="114300" simplePos="0" relativeHeight="251805696" behindDoc="1" locked="0" layoutInCell="1" allowOverlap="1" wp14:anchorId="78867183" wp14:editId="10BA7878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389890</wp:posOffset>
                  </wp:positionV>
                  <wp:extent cx="5759450" cy="2004060"/>
                  <wp:effectExtent l="0" t="0" r="0" b="0"/>
                  <wp:wrapTight wrapText="bothSides">
                    <wp:wrapPolygon edited="0">
                      <wp:start x="0" y="0"/>
                      <wp:lineTo x="0" y="21354"/>
                      <wp:lineTo x="21505" y="21354"/>
                      <wp:lineTo x="21505" y="0"/>
                      <wp:lineTo x="0" y="0"/>
                    </wp:wrapPolygon>
                  </wp:wrapTight>
                  <wp:docPr id="124928721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287210" name="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00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3F767A" w:rsidP="00D37904" w:rsidRDefault="003F767A" w14:paraId="005EC1B6" w14:textId="77777777">
            <w:pPr>
              <w:rPr>
                <w:lang w:val="hu-HU"/>
              </w:rPr>
            </w:pPr>
          </w:p>
          <w:p w:rsidR="003F767A" w:rsidP="00D37904" w:rsidRDefault="003F767A" w14:paraId="4E3A132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3F767A" w:rsidP="00D37904" w:rsidRDefault="003F767A" w14:paraId="24FD5CD8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3F767A" w:rsidP="00D37904" w:rsidRDefault="003F767A" w14:paraId="26DF89A3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3F767A" w:rsidP="00D37904" w:rsidRDefault="003F767A" w14:paraId="68AFEA69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3F767A" w:rsidP="00D37904" w:rsidRDefault="003F767A" w14:paraId="3FC0A0D3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3F767A" w:rsidP="00D37904" w:rsidRDefault="003F767A" w14:paraId="5BE6A0F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3F767A" w:rsidP="00D37904" w:rsidRDefault="003F767A" w14:paraId="39B9BCD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3F767A" w:rsidP="00D37904" w:rsidRDefault="003F767A" w14:paraId="258E0B73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3F767A" w:rsidP="00D37904" w:rsidRDefault="003F767A" w14:paraId="4DFFECE6" w14:textId="77777777">
            <w:pPr>
              <w:pStyle w:val="Cmsor3"/>
              <w:rPr>
                <w:lang w:val="hu-HU"/>
              </w:rPr>
            </w:pPr>
          </w:p>
          <w:p w:rsidR="003F767A" w:rsidP="00D37904" w:rsidRDefault="003F767A" w14:paraId="6E3007D9" w14:textId="77777777">
            <w:pPr>
              <w:rPr>
                <w:lang w:val="hu-HU"/>
              </w:rPr>
            </w:pPr>
          </w:p>
          <w:p w:rsidR="003F767A" w:rsidP="00D37904" w:rsidRDefault="003F767A" w14:paraId="43A9F6EF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3F767A" w:rsidP="00D37904" w:rsidRDefault="003F767A" w14:paraId="6A730643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3F767A" w:rsidP="00D37904" w:rsidRDefault="003F767A" w14:paraId="59C43791" w14:textId="77777777">
            <w:pPr>
              <w:rPr>
                <w:lang w:val="hu-HU"/>
              </w:rPr>
            </w:pPr>
          </w:p>
          <w:p w:rsidRPr="006062FF" w:rsidR="003F767A" w:rsidP="00D37904" w:rsidRDefault="003F767A" w14:paraId="57949FD9" w14:textId="77777777">
            <w:pPr>
              <w:rPr>
                <w:lang w:val="hu-HU"/>
              </w:rPr>
            </w:pPr>
          </w:p>
          <w:p w:rsidR="003F767A" w:rsidP="00D37904" w:rsidRDefault="003F767A" w14:paraId="7BC5306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1DD5DBC7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64FB7574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</w:tbl>
    <w:p w:rsidR="004F7EE9" w:rsidP="004F7EE9" w:rsidRDefault="004F7EE9" w14:paraId="305D25B4" w14:textId="77777777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  <w: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  <w:br w:type="page"/>
      </w:r>
    </w:p>
    <w:p w:rsidRPr="00CB146C" w:rsidR="004F7EE9" w:rsidP="004F7EE9" w:rsidRDefault="004F7EE9" w14:paraId="5CCBB363" w14:textId="77777777">
      <w:pPr>
        <w:pStyle w:val="Cmsor1"/>
        <w:numPr>
          <w:ilvl w:val="0"/>
          <w:numId w:val="19"/>
        </w:numPr>
        <w:ind w:left="284" w:hanging="284"/>
      </w:pPr>
      <w:r w:rsidRPr="006062FF">
        <w:rPr>
          <w:sz w:val="28"/>
          <w:szCs w:val="28"/>
        </w:rPr>
        <w:lastRenderedPageBreak/>
        <w:t>Feladat</w:t>
      </w:r>
      <w:r w:rsidRPr="001F05FD">
        <w:rPr>
          <w:sz w:val="28"/>
          <w:szCs w:val="28"/>
        </w:rPr>
        <w:t xml:space="preserve"> </w:t>
      </w:r>
    </w:p>
    <w:p w:rsidRPr="00770641" w:rsidR="004F7EE9" w:rsidP="004F7EE9" w:rsidRDefault="004F7EE9" w14:paraId="0DADB875" w14:textId="44E0B5C3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drón </w:t>
      </w:r>
      <w:r w:rsidR="003F767A">
        <w:rPr>
          <w:rFonts w:ascii="Times New Roman" w:hAnsi="Times New Roman" w:cs="Times New Roman"/>
          <w:sz w:val="28"/>
          <w:szCs w:val="28"/>
          <w:lang w:val="hu-HU"/>
        </w:rPr>
        <w:t>egész kört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rajzol!</w:t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4927"/>
      </w:tblGrid>
      <w:tr w:rsidR="004F7EE9" w:rsidTr="00D37904" w14:paraId="36EE4436" w14:textId="77777777">
        <w:trPr>
          <w:trHeight w:val="397" w:hRule="exact"/>
        </w:trPr>
        <w:tc>
          <w:tcPr>
            <w:tcW w:w="9742" w:type="dxa"/>
            <w:gridSpan w:val="2"/>
          </w:tcPr>
          <w:p w:rsidR="004F7EE9" w:rsidP="00D37904" w:rsidRDefault="004F7EE9" w14:paraId="5C8A0BA9" w14:textId="142915E8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Skykick evo block coding :  </w:t>
            </w:r>
            <w:hyperlink w:history="1" r:id="rId91">
              <w:r w:rsidR="003F767A">
                <w:rPr>
                  <w:rStyle w:val="Hiperhivatkozs"/>
                  <w:noProof/>
                </w:rPr>
                <w:t>3.2.20</w:t>
              </w:r>
            </w:hyperlink>
          </w:p>
        </w:tc>
      </w:tr>
      <w:tr w:rsidR="004F7EE9" w:rsidTr="00D37904" w14:paraId="603B39BB" w14:textId="77777777">
        <w:trPr>
          <w:trHeight w:val="397" w:hRule="exact"/>
        </w:trPr>
        <w:tc>
          <w:tcPr>
            <w:tcW w:w="4815" w:type="dxa"/>
          </w:tcPr>
          <w:p w:rsidR="004F7EE9" w:rsidP="00D37904" w:rsidRDefault="004F7EE9" w14:paraId="6DBBA215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Videó-1 : </w:t>
            </w:r>
            <w:hyperlink w:history="1" r:id="rId92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  <w:tc>
          <w:tcPr>
            <w:tcW w:w="4927" w:type="dxa"/>
          </w:tcPr>
          <w:p w:rsidR="004F7EE9" w:rsidP="00D37904" w:rsidRDefault="004F7EE9" w14:paraId="5245F0FF" w14:textId="77777777">
            <w:pPr>
              <w:pStyle w:val="Cmsor3"/>
              <w:rPr>
                <w:noProof/>
              </w:rPr>
            </w:pPr>
            <w:r>
              <w:rPr>
                <w:noProof/>
              </w:rPr>
              <w:t xml:space="preserve">Videó-2 : </w:t>
            </w:r>
            <w:hyperlink w:history="1" r:id="rId93">
              <w:r w:rsidRPr="00454027">
                <w:rPr>
                  <w:rStyle w:val="Hiperhivatkozs"/>
                  <w:noProof/>
                </w:rPr>
                <w:t>1.</w:t>
              </w:r>
              <w:r>
                <w:rPr>
                  <w:rStyle w:val="Hiperhivatkozs"/>
                  <w:noProof/>
                </w:rPr>
                <w:t xml:space="preserve">2.1 </w:t>
              </w:r>
              <w:r w:rsidRPr="00454027">
                <w:rPr>
                  <w:rStyle w:val="Hiperhivatkozs"/>
                  <w:noProof/>
                </w:rPr>
                <w:t>feladat</w:t>
              </w:r>
            </w:hyperlink>
          </w:p>
        </w:tc>
      </w:tr>
      <w:tr w:rsidR="003F767A" w:rsidTr="00035389" w14:paraId="347F84F8" w14:textId="77777777">
        <w:trPr>
          <w:trHeight w:val="6791" w:hRule="exact"/>
        </w:trPr>
        <w:tc>
          <w:tcPr>
            <w:tcW w:w="9742" w:type="dxa"/>
            <w:gridSpan w:val="2"/>
          </w:tcPr>
          <w:p w:rsidRPr="006062FF" w:rsidR="003F767A" w:rsidP="00D37904" w:rsidRDefault="003F767A" w14:paraId="643177DE" w14:textId="77777777">
            <w:pPr>
              <w:pStyle w:val="Cmsor3"/>
              <w:rPr>
                <w:lang w:val="hu-HU"/>
              </w:rPr>
            </w:pPr>
          </w:p>
          <w:p w:rsidRPr="006062FF" w:rsidR="003F767A" w:rsidP="00D37904" w:rsidRDefault="003F767A" w14:paraId="58D05C42" w14:textId="77777777">
            <w:pPr>
              <w:pStyle w:val="Cmsor3"/>
              <w:ind w:left="360"/>
              <w:rPr>
                <w:lang w:val="hu-HU"/>
              </w:rPr>
            </w:pPr>
            <w:r w:rsidRPr="003F767A">
              <w:rPr>
                <w:lang w:val="hu-HU"/>
              </w:rPr>
              <w:drawing>
                <wp:anchor distT="0" distB="0" distL="114300" distR="114300" simplePos="0" relativeHeight="251803648" behindDoc="1" locked="0" layoutInCell="1" allowOverlap="1" wp14:anchorId="6F478AD4" wp14:editId="10246387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252730</wp:posOffset>
                  </wp:positionV>
                  <wp:extent cx="6043930" cy="1996440"/>
                  <wp:effectExtent l="0" t="0" r="0" b="3810"/>
                  <wp:wrapTight wrapText="bothSides">
                    <wp:wrapPolygon edited="0">
                      <wp:start x="0" y="0"/>
                      <wp:lineTo x="0" y="21435"/>
                      <wp:lineTo x="21514" y="21435"/>
                      <wp:lineTo x="21514" y="0"/>
                      <wp:lineTo x="0" y="0"/>
                    </wp:wrapPolygon>
                  </wp:wrapTight>
                  <wp:docPr id="139379199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791991" name="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19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6062FF">
              <w:rPr>
                <w:lang w:val="hu-HU"/>
              </w:rPr>
              <w:t>Scratch</w:t>
            </w:r>
            <w:proofErr w:type="spellEnd"/>
            <w:r w:rsidRPr="006062FF">
              <w:rPr>
                <w:lang w:val="hu-HU"/>
              </w:rPr>
              <w:br/>
            </w:r>
          </w:p>
          <w:p w:rsidRPr="006062FF" w:rsidR="003F767A" w:rsidP="00D37904" w:rsidRDefault="003F767A" w14:paraId="4C703D4C" w14:textId="77777777">
            <w:pPr>
              <w:rPr>
                <w:lang w:val="hu-HU"/>
              </w:rPr>
            </w:pPr>
          </w:p>
          <w:p w:rsidR="003F767A" w:rsidP="00D37904" w:rsidRDefault="003F767A" w14:paraId="08EC66FA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3F767A" w:rsidP="00D37904" w:rsidRDefault="003F767A" w14:paraId="70373A8B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3F767A" w:rsidP="00D37904" w:rsidRDefault="003F767A" w14:paraId="11CDC968" w14:textId="77777777">
            <w:pPr>
              <w:pStyle w:val="Cmsor3"/>
              <w:rPr>
                <w:color w:val="007789" w:themeColor="accent1" w:themeShade="BF"/>
                <w:sz w:val="32"/>
                <w:lang w:val="hu-HU"/>
              </w:rPr>
            </w:pPr>
          </w:p>
          <w:p w:rsidR="003F767A" w:rsidP="00D37904" w:rsidRDefault="003F767A" w14:paraId="1EB44545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Pr="008754B3" w:rsidR="003F767A" w:rsidP="00D37904" w:rsidRDefault="003F767A" w14:paraId="04D21B2C" w14:textId="77777777">
            <w:pPr>
              <w:rPr>
                <w:rFonts w:asciiTheme="majorHAnsi" w:hAnsiTheme="majorHAnsi" w:eastAsiaTheme="majorEastAsia" w:cstheme="majorBidi"/>
                <w:sz w:val="32"/>
                <w:lang w:val="hu-HU"/>
              </w:rPr>
            </w:pPr>
          </w:p>
          <w:p w:rsidR="003F767A" w:rsidP="00D37904" w:rsidRDefault="003F767A" w14:paraId="0B6915D1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3F767A" w:rsidP="00D37904" w:rsidRDefault="003F767A" w14:paraId="5976BA8E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3F767A" w:rsidP="00D37904" w:rsidRDefault="003F767A" w14:paraId="3ADFCC4D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  <w:p w:rsidR="003F767A" w:rsidP="00D37904" w:rsidRDefault="003F767A" w14:paraId="5B4E6476" w14:textId="77777777">
            <w:pPr>
              <w:pStyle w:val="Cmsor3"/>
              <w:rPr>
                <w:lang w:val="hu-HU"/>
              </w:rPr>
            </w:pPr>
          </w:p>
          <w:p w:rsidR="003F767A" w:rsidP="00D37904" w:rsidRDefault="003F767A" w14:paraId="6970EBC4" w14:textId="77777777">
            <w:pPr>
              <w:rPr>
                <w:lang w:val="hu-HU"/>
              </w:rPr>
            </w:pPr>
          </w:p>
          <w:p w:rsidR="003F767A" w:rsidP="00D37904" w:rsidRDefault="003F767A" w14:paraId="2C11A36F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Pr="000C5E22" w:rsidR="003F767A" w:rsidP="00D37904" w:rsidRDefault="003F767A" w14:paraId="3BB79C03" w14:textId="77777777">
            <w:pPr>
              <w:rPr>
                <w:rFonts w:asciiTheme="majorHAnsi" w:hAnsiTheme="majorHAnsi" w:eastAsiaTheme="majorEastAsia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:rsidR="003F767A" w:rsidP="00D37904" w:rsidRDefault="003F767A" w14:paraId="0DE8EBE5" w14:textId="77777777">
            <w:pPr>
              <w:rPr>
                <w:lang w:val="hu-HU"/>
              </w:rPr>
            </w:pPr>
          </w:p>
          <w:p w:rsidRPr="006062FF" w:rsidR="003F767A" w:rsidP="00D37904" w:rsidRDefault="003F767A" w14:paraId="3BAE6AA3" w14:textId="77777777">
            <w:pPr>
              <w:rPr>
                <w:lang w:val="hu-HU"/>
              </w:rPr>
            </w:pPr>
          </w:p>
          <w:p w:rsidR="003F767A" w:rsidP="00D37904" w:rsidRDefault="003F767A" w14:paraId="2D3DBCC4" w14:textId="77777777">
            <w:pPr>
              <w:rPr>
                <w:rFonts w:asciiTheme="majorHAnsi" w:hAnsiTheme="majorHAnsi" w:eastAsiaTheme="majorEastAsia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F7EE9" w:rsidTr="00D37904" w14:paraId="3F1BB79F" w14:textId="77777777">
        <w:trPr>
          <w:trHeight w:val="4989" w:hRule="exact"/>
        </w:trPr>
        <w:tc>
          <w:tcPr>
            <w:tcW w:w="9742" w:type="dxa"/>
            <w:gridSpan w:val="2"/>
          </w:tcPr>
          <w:p w:rsidRPr="001F05FD" w:rsidR="004F7EE9" w:rsidP="00D37904" w:rsidRDefault="004F7EE9" w14:paraId="1B1CE8CD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hu-HU"/>
              </w:rPr>
            </w:pPr>
          </w:p>
        </w:tc>
      </w:tr>
      <w:bookmarkEnd w:id="5"/>
      <w:bookmarkEnd w:id="6"/>
    </w:tbl>
    <w:p w:rsidRPr="004F7EE9" w:rsidR="00131CFF" w:rsidP="00434CE9" w:rsidRDefault="00131CFF" w14:paraId="584FAB0A" w14:textId="20A513E2">
      <w:pPr>
        <w:rPr>
          <w:rFonts w:asciiTheme="majorHAnsi" w:hAnsiTheme="majorHAnsi" w:eastAsiaTheme="majorEastAsia" w:cstheme="majorBidi"/>
          <w:color w:val="007789" w:themeColor="accent1" w:themeShade="BF"/>
          <w:sz w:val="32"/>
          <w:lang w:val="hu-HU"/>
        </w:rPr>
      </w:pPr>
    </w:p>
    <w:sectPr w:rsidRPr="004F7EE9" w:rsidR="00131CFF" w:rsidSect="00434CE9">
      <w:footerReference w:type="default" r:id="rId95"/>
      <w:pgSz w:w="11906" w:h="16838" w:orient="portrait" w:code="9"/>
      <w:pgMar w:top="851" w:right="1077" w:bottom="851" w:left="107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1B0F" w:rsidP="00C6554A" w:rsidRDefault="00D01B0F" w14:paraId="676FDA01" w14:textId="77777777">
      <w:pPr>
        <w:spacing w:before="0" w:after="0" w:line="240" w:lineRule="auto"/>
      </w:pPr>
      <w:r>
        <w:separator/>
      </w:r>
    </w:p>
  </w:endnote>
  <w:endnote w:type="continuationSeparator" w:id="0">
    <w:p w:rsidR="00D01B0F" w:rsidP="00C6554A" w:rsidRDefault="00D01B0F" w14:paraId="53152710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EE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E00A3" w:rsidR="002F1666" w:rsidRDefault="00ED7C44" w14:paraId="7C9DABF2" w14:textId="77777777">
    <w:pPr>
      <w:pStyle w:val="Kapcsolatiadatok"/>
      <w:rPr>
        <w:lang w:val="hu-HU"/>
      </w:rPr>
    </w:pPr>
    <w:r w:rsidRPr="006E00A3">
      <w:rPr>
        <w:lang w:val="hu-HU" w:bidi="hu"/>
      </w:rPr>
      <w:fldChar w:fldCharType="begin"/>
    </w:r>
    <w:r w:rsidRPr="006E00A3">
      <w:rPr>
        <w:lang w:val="hu-HU" w:bidi="hu"/>
      </w:rPr>
      <w:instrText xml:space="preserve"> PAGE  \* Arabic  \* MERGEFORMAT </w:instrText>
    </w:r>
    <w:r w:rsidRPr="006E00A3">
      <w:rPr>
        <w:lang w:val="hu-HU" w:bidi="hu"/>
      </w:rPr>
      <w:fldChar w:fldCharType="separate"/>
    </w:r>
    <w:r w:rsidRPr="006E00A3" w:rsidR="0089714F">
      <w:rPr>
        <w:noProof/>
        <w:lang w:val="hu-HU" w:bidi="hu"/>
      </w:rPr>
      <w:t>1</w:t>
    </w:r>
    <w:r w:rsidRPr="006E00A3">
      <w:rPr>
        <w:lang w:val="hu-HU" w:bidi="hu"/>
      </w:rPr>
      <w:fldChar w:fldCharType="end"/>
    </w:r>
    <w:r w:rsidRPr="006E00A3">
      <w:rPr>
        <w:lang w:val="hu-HU"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1B0F" w:rsidP="00C6554A" w:rsidRDefault="00D01B0F" w14:paraId="4699B920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D01B0F" w:rsidP="00C6554A" w:rsidRDefault="00D01B0F" w14:paraId="0512D8F6" w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Felsorols"/>
      <w:lvlText w:val="−"/>
      <w:lvlJc w:val="left"/>
      <w:pPr>
        <w:ind w:left="720" w:hanging="360"/>
      </w:pPr>
      <w:rPr>
        <w:rFonts w:hint="default" w:ascii="Century Gothic" w:hAnsi="Century Gothic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7066DF"/>
    <w:multiLevelType w:val="multilevel"/>
    <w:tmpl w:val="05ECB0DE"/>
    <w:lvl w:ilvl="0">
      <w:start w:val="1"/>
      <w:numFmt w:val="decimal"/>
      <w:lvlText w:val="%1."/>
      <w:lvlJc w:val="left"/>
      <w:pPr>
        <w:ind w:left="3763" w:hanging="360"/>
      </w:pPr>
      <w:rPr>
        <w:rFonts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2" w15:restartNumberingAfterBreak="0">
    <w:nsid w:val="088E50BC"/>
    <w:multiLevelType w:val="multilevel"/>
    <w:tmpl w:val="E8189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%1. cikk"/>
      <w:lvlJc w:val="left"/>
      <w:pPr>
        <w:ind w:left="0" w:firstLine="0"/>
      </w:pPr>
    </w:lvl>
    <w:lvl w:ilvl="1">
      <w:start w:val="1"/>
      <w:numFmt w:val="decimalZero"/>
      <w:isLgl/>
      <w:lvlText w:val="%1. szakasz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07B39A5"/>
    <w:multiLevelType w:val="hybridMultilevel"/>
    <w:tmpl w:val="08C4AF9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E2FE4"/>
    <w:multiLevelType w:val="hybridMultilevel"/>
    <w:tmpl w:val="85F6CC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45BD7"/>
    <w:multiLevelType w:val="multilevel"/>
    <w:tmpl w:val="05ECB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7" w15:restartNumberingAfterBreak="0">
    <w:nsid w:val="44A52F6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120E4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F13AC0"/>
    <w:multiLevelType w:val="hybridMultilevel"/>
    <w:tmpl w:val="1C3C89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8C5752"/>
    <w:multiLevelType w:val="hybridMultilevel"/>
    <w:tmpl w:val="8A2E6A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D16D8"/>
    <w:multiLevelType w:val="hybridMultilevel"/>
    <w:tmpl w:val="413AA4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66685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AD182E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F9F6C32"/>
    <w:multiLevelType w:val="multilevel"/>
    <w:tmpl w:val="1D50E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EE329B7"/>
    <w:multiLevelType w:val="hybridMultilevel"/>
    <w:tmpl w:val="301AE216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2783952">
    <w:abstractNumId w:val="9"/>
  </w:num>
  <w:num w:numId="2" w16cid:durableId="911961362">
    <w:abstractNumId w:val="8"/>
  </w:num>
  <w:num w:numId="3" w16cid:durableId="1653630873">
    <w:abstractNumId w:val="8"/>
  </w:num>
  <w:num w:numId="4" w16cid:durableId="1676494230">
    <w:abstractNumId w:val="9"/>
  </w:num>
  <w:num w:numId="5" w16cid:durableId="1773431090">
    <w:abstractNumId w:val="18"/>
  </w:num>
  <w:num w:numId="6" w16cid:durableId="1887444898">
    <w:abstractNumId w:val="10"/>
  </w:num>
  <w:num w:numId="7" w16cid:durableId="1575047232">
    <w:abstractNumId w:val="13"/>
  </w:num>
  <w:num w:numId="8" w16cid:durableId="1073161479">
    <w:abstractNumId w:val="7"/>
  </w:num>
  <w:num w:numId="9" w16cid:durableId="478159278">
    <w:abstractNumId w:val="6"/>
  </w:num>
  <w:num w:numId="10" w16cid:durableId="2114670666">
    <w:abstractNumId w:val="5"/>
  </w:num>
  <w:num w:numId="11" w16cid:durableId="1912155265">
    <w:abstractNumId w:val="4"/>
  </w:num>
  <w:num w:numId="12" w16cid:durableId="2131127927">
    <w:abstractNumId w:val="3"/>
  </w:num>
  <w:num w:numId="13" w16cid:durableId="75901742">
    <w:abstractNumId w:val="2"/>
  </w:num>
  <w:num w:numId="14" w16cid:durableId="1531143269">
    <w:abstractNumId w:val="1"/>
  </w:num>
  <w:num w:numId="15" w16cid:durableId="1130393608">
    <w:abstractNumId w:val="0"/>
  </w:num>
  <w:num w:numId="16" w16cid:durableId="867259461">
    <w:abstractNumId w:val="20"/>
  </w:num>
  <w:num w:numId="17" w16cid:durableId="1357461404">
    <w:abstractNumId w:val="14"/>
  </w:num>
  <w:num w:numId="18" w16cid:durableId="1959296148">
    <w:abstractNumId w:val="26"/>
  </w:num>
  <w:num w:numId="19" w16cid:durableId="1836265376">
    <w:abstractNumId w:val="11"/>
  </w:num>
  <w:num w:numId="20" w16cid:durableId="2005275735">
    <w:abstractNumId w:val="19"/>
  </w:num>
  <w:num w:numId="21" w16cid:durableId="2116945471">
    <w:abstractNumId w:val="24"/>
  </w:num>
  <w:num w:numId="22" w16cid:durableId="914582276">
    <w:abstractNumId w:val="17"/>
  </w:num>
  <w:num w:numId="23" w16cid:durableId="300501176">
    <w:abstractNumId w:val="16"/>
  </w:num>
  <w:num w:numId="24" w16cid:durableId="1894845560">
    <w:abstractNumId w:val="25"/>
  </w:num>
  <w:num w:numId="25" w16cid:durableId="1486967300">
    <w:abstractNumId w:val="12"/>
  </w:num>
  <w:num w:numId="26" w16cid:durableId="24405003">
    <w:abstractNumId w:val="15"/>
  </w:num>
  <w:num w:numId="27" w16cid:durableId="1230505750">
    <w:abstractNumId w:val="21"/>
  </w:num>
  <w:num w:numId="28" w16cid:durableId="634680105">
    <w:abstractNumId w:val="23"/>
  </w:num>
  <w:num w:numId="29" w16cid:durableId="19925608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dirty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28"/>
    <w:rsid w:val="000036E9"/>
    <w:rsid w:val="00004849"/>
    <w:rsid w:val="00016C67"/>
    <w:rsid w:val="00051131"/>
    <w:rsid w:val="00052AA4"/>
    <w:rsid w:val="000655FA"/>
    <w:rsid w:val="000A7F7E"/>
    <w:rsid w:val="000C5E22"/>
    <w:rsid w:val="000C62CE"/>
    <w:rsid w:val="000E73FF"/>
    <w:rsid w:val="00103869"/>
    <w:rsid w:val="00107932"/>
    <w:rsid w:val="00131CFF"/>
    <w:rsid w:val="001328AC"/>
    <w:rsid w:val="00134025"/>
    <w:rsid w:val="00175D6B"/>
    <w:rsid w:val="001F05FD"/>
    <w:rsid w:val="001F47F7"/>
    <w:rsid w:val="00211CB8"/>
    <w:rsid w:val="002226A3"/>
    <w:rsid w:val="002303B2"/>
    <w:rsid w:val="00233986"/>
    <w:rsid w:val="00234CAC"/>
    <w:rsid w:val="00236CA8"/>
    <w:rsid w:val="00244D4C"/>
    <w:rsid w:val="00250D32"/>
    <w:rsid w:val="002554CD"/>
    <w:rsid w:val="00255763"/>
    <w:rsid w:val="002661DF"/>
    <w:rsid w:val="00271732"/>
    <w:rsid w:val="0027423B"/>
    <w:rsid w:val="00293B83"/>
    <w:rsid w:val="002A6FAF"/>
    <w:rsid w:val="002B4294"/>
    <w:rsid w:val="002C0D34"/>
    <w:rsid w:val="002C6BF6"/>
    <w:rsid w:val="002D5F50"/>
    <w:rsid w:val="002F1666"/>
    <w:rsid w:val="002F3E3F"/>
    <w:rsid w:val="003013CA"/>
    <w:rsid w:val="0030370B"/>
    <w:rsid w:val="003048F9"/>
    <w:rsid w:val="00324BE2"/>
    <w:rsid w:val="00333D0D"/>
    <w:rsid w:val="003541E5"/>
    <w:rsid w:val="00374712"/>
    <w:rsid w:val="00377836"/>
    <w:rsid w:val="00386F37"/>
    <w:rsid w:val="003C2699"/>
    <w:rsid w:val="003D080D"/>
    <w:rsid w:val="003E4790"/>
    <w:rsid w:val="003F767A"/>
    <w:rsid w:val="00412ADC"/>
    <w:rsid w:val="00420370"/>
    <w:rsid w:val="0043009A"/>
    <w:rsid w:val="00434CE9"/>
    <w:rsid w:val="00435A61"/>
    <w:rsid w:val="0045047F"/>
    <w:rsid w:val="00454027"/>
    <w:rsid w:val="00470701"/>
    <w:rsid w:val="00472850"/>
    <w:rsid w:val="004772D9"/>
    <w:rsid w:val="004A1337"/>
    <w:rsid w:val="004A2837"/>
    <w:rsid w:val="004B331F"/>
    <w:rsid w:val="004B4CC6"/>
    <w:rsid w:val="004C049F"/>
    <w:rsid w:val="004D7945"/>
    <w:rsid w:val="004F1B97"/>
    <w:rsid w:val="004F7EE9"/>
    <w:rsid w:val="005000E2"/>
    <w:rsid w:val="00500C17"/>
    <w:rsid w:val="005255DD"/>
    <w:rsid w:val="005270E2"/>
    <w:rsid w:val="0053220F"/>
    <w:rsid w:val="00547A08"/>
    <w:rsid w:val="005551E1"/>
    <w:rsid w:val="00593245"/>
    <w:rsid w:val="005A1B08"/>
    <w:rsid w:val="005A4FD6"/>
    <w:rsid w:val="005B342F"/>
    <w:rsid w:val="005B4721"/>
    <w:rsid w:val="005B490D"/>
    <w:rsid w:val="005B6725"/>
    <w:rsid w:val="005C28C8"/>
    <w:rsid w:val="005D735A"/>
    <w:rsid w:val="005F0926"/>
    <w:rsid w:val="005F266B"/>
    <w:rsid w:val="006062FF"/>
    <w:rsid w:val="00607256"/>
    <w:rsid w:val="00616569"/>
    <w:rsid w:val="00626A4A"/>
    <w:rsid w:val="00636A4F"/>
    <w:rsid w:val="00673798"/>
    <w:rsid w:val="00677FCC"/>
    <w:rsid w:val="006A3CE7"/>
    <w:rsid w:val="006B3468"/>
    <w:rsid w:val="006E00A3"/>
    <w:rsid w:val="006E3853"/>
    <w:rsid w:val="006F2A98"/>
    <w:rsid w:val="00704D2F"/>
    <w:rsid w:val="00713F52"/>
    <w:rsid w:val="00757A42"/>
    <w:rsid w:val="00770516"/>
    <w:rsid w:val="00770641"/>
    <w:rsid w:val="007A0B0B"/>
    <w:rsid w:val="007B1241"/>
    <w:rsid w:val="007B62CB"/>
    <w:rsid w:val="007F1788"/>
    <w:rsid w:val="007F2D8D"/>
    <w:rsid w:val="00805654"/>
    <w:rsid w:val="008137DA"/>
    <w:rsid w:val="00815D6B"/>
    <w:rsid w:val="008164CA"/>
    <w:rsid w:val="0082642D"/>
    <w:rsid w:val="00835471"/>
    <w:rsid w:val="008368A7"/>
    <w:rsid w:val="008408E7"/>
    <w:rsid w:val="008754B3"/>
    <w:rsid w:val="00881EDC"/>
    <w:rsid w:val="008901A6"/>
    <w:rsid w:val="0089714F"/>
    <w:rsid w:val="008A2067"/>
    <w:rsid w:val="008B30A4"/>
    <w:rsid w:val="008D06A6"/>
    <w:rsid w:val="008E72F2"/>
    <w:rsid w:val="008F683C"/>
    <w:rsid w:val="008F6DFD"/>
    <w:rsid w:val="00901825"/>
    <w:rsid w:val="009055EE"/>
    <w:rsid w:val="00911219"/>
    <w:rsid w:val="00921CE3"/>
    <w:rsid w:val="00922E84"/>
    <w:rsid w:val="00924962"/>
    <w:rsid w:val="009509B6"/>
    <w:rsid w:val="009843BC"/>
    <w:rsid w:val="00997511"/>
    <w:rsid w:val="009A7212"/>
    <w:rsid w:val="009A73CE"/>
    <w:rsid w:val="009B718B"/>
    <w:rsid w:val="009F6646"/>
    <w:rsid w:val="009F6B81"/>
    <w:rsid w:val="00A25702"/>
    <w:rsid w:val="00A354FF"/>
    <w:rsid w:val="00A64EDF"/>
    <w:rsid w:val="00A65D6A"/>
    <w:rsid w:val="00A81F22"/>
    <w:rsid w:val="00A97D7B"/>
    <w:rsid w:val="00AA013C"/>
    <w:rsid w:val="00AA72CC"/>
    <w:rsid w:val="00AB393E"/>
    <w:rsid w:val="00AB654D"/>
    <w:rsid w:val="00AC53D1"/>
    <w:rsid w:val="00AC5F8D"/>
    <w:rsid w:val="00AD145A"/>
    <w:rsid w:val="00B1153D"/>
    <w:rsid w:val="00B56B7B"/>
    <w:rsid w:val="00B63A80"/>
    <w:rsid w:val="00B824B1"/>
    <w:rsid w:val="00B906CA"/>
    <w:rsid w:val="00BA5D02"/>
    <w:rsid w:val="00BD1EED"/>
    <w:rsid w:val="00BF3451"/>
    <w:rsid w:val="00BF3B7E"/>
    <w:rsid w:val="00BF7547"/>
    <w:rsid w:val="00C11EFC"/>
    <w:rsid w:val="00C21121"/>
    <w:rsid w:val="00C50586"/>
    <w:rsid w:val="00C6554A"/>
    <w:rsid w:val="00C75CC1"/>
    <w:rsid w:val="00C77D76"/>
    <w:rsid w:val="00CB146C"/>
    <w:rsid w:val="00CE57EF"/>
    <w:rsid w:val="00CF35BC"/>
    <w:rsid w:val="00CF52E8"/>
    <w:rsid w:val="00D01B0F"/>
    <w:rsid w:val="00D02360"/>
    <w:rsid w:val="00D17691"/>
    <w:rsid w:val="00D33DC8"/>
    <w:rsid w:val="00D37483"/>
    <w:rsid w:val="00D51564"/>
    <w:rsid w:val="00D87D28"/>
    <w:rsid w:val="00D96C76"/>
    <w:rsid w:val="00DB52D2"/>
    <w:rsid w:val="00DC0BB7"/>
    <w:rsid w:val="00DE4271"/>
    <w:rsid w:val="00DF7E1E"/>
    <w:rsid w:val="00E05194"/>
    <w:rsid w:val="00E20466"/>
    <w:rsid w:val="00E86B01"/>
    <w:rsid w:val="00E87E8A"/>
    <w:rsid w:val="00EB4D0F"/>
    <w:rsid w:val="00EC6EF9"/>
    <w:rsid w:val="00ED7C44"/>
    <w:rsid w:val="00F03192"/>
    <w:rsid w:val="00F0678F"/>
    <w:rsid w:val="00F132CE"/>
    <w:rsid w:val="00F26DAD"/>
    <w:rsid w:val="00F359E3"/>
    <w:rsid w:val="00F416AE"/>
    <w:rsid w:val="00F44559"/>
    <w:rsid w:val="00F702EF"/>
    <w:rsid w:val="00F72109"/>
    <w:rsid w:val="00F83F54"/>
    <w:rsid w:val="00FA7530"/>
    <w:rsid w:val="00FB574E"/>
    <w:rsid w:val="00FC034C"/>
    <w:rsid w:val="00FC0528"/>
    <w:rsid w:val="00FC2878"/>
    <w:rsid w:val="00FC6611"/>
    <w:rsid w:val="00FF07D9"/>
    <w:rsid w:val="00FF0B17"/>
    <w:rsid w:val="024B3772"/>
    <w:rsid w:val="0696B0BB"/>
    <w:rsid w:val="06F4CE24"/>
    <w:rsid w:val="22997367"/>
    <w:rsid w:val="25B2DD73"/>
    <w:rsid w:val="3FFF06F8"/>
    <w:rsid w:val="55CCE96E"/>
    <w:rsid w:val="6F882A11"/>
    <w:rsid w:val="7519A9D1"/>
    <w:rsid w:val="7A4C8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82EE2D"/>
  <w15:chartTrackingRefBased/>
  <w15:docId w15:val="{CA65985A-E458-4CEE-B205-2DB387CC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hu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uiPriority="1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333D0D"/>
  </w:style>
  <w:style w:type="paragraph" w:styleId="Cmsor1">
    <w:name w:val="heading 1"/>
    <w:basedOn w:val="Norml"/>
    <w:next w:val="Norml"/>
    <w:link w:val="Cmsor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hAnsiTheme="majorHAnsi" w:eastAsiaTheme="majorEastAsia" w:cstheme="majorBidi"/>
      <w:color w:val="007789" w:themeColor="accent1" w:themeShade="BF"/>
      <w:sz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hAnsiTheme="majorHAnsi" w:eastAsiaTheme="majorEastAsia" w:cstheme="majorBidi"/>
      <w:caps/>
      <w:color w:val="007789" w:themeColor="accent1" w:themeShade="BF"/>
      <w:sz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04F5B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E57E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07789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04F5B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04F5B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333D0D"/>
    <w:rPr>
      <w:rFonts w:asciiTheme="majorHAnsi" w:hAnsiTheme="majorHAnsi" w:eastAsiaTheme="majorEastAsia" w:cstheme="majorBidi"/>
      <w:color w:val="007789" w:themeColor="accent1" w:themeShade="BF"/>
      <w:sz w:val="32"/>
    </w:rPr>
  </w:style>
  <w:style w:type="character" w:styleId="Cmsor2Char" w:customStyle="1">
    <w:name w:val="Címsor 2 Char"/>
    <w:basedOn w:val="Bekezdsalapbettpusa"/>
    <w:link w:val="Cmsor2"/>
    <w:uiPriority w:val="9"/>
    <w:rsid w:val="00333D0D"/>
    <w:rPr>
      <w:rFonts w:asciiTheme="majorHAnsi" w:hAnsiTheme="majorHAnsi" w:eastAsiaTheme="majorEastAsia" w:cstheme="majorBidi"/>
      <w:caps/>
      <w:color w:val="007789" w:themeColor="accent1" w:themeShade="BF"/>
      <w:sz w:val="24"/>
    </w:rPr>
  </w:style>
  <w:style w:type="character" w:styleId="Cmsor3Char" w:customStyle="1">
    <w:name w:val="Címsor 3 Char"/>
    <w:basedOn w:val="Bekezdsalapbettpusa"/>
    <w:link w:val="Cmsor3"/>
    <w:uiPriority w:val="9"/>
    <w:rsid w:val="00C6554A"/>
    <w:rPr>
      <w:rFonts w:asciiTheme="majorHAnsi" w:hAnsiTheme="majorHAnsi" w:eastAsiaTheme="majorEastAsia" w:cstheme="majorBidi"/>
      <w:color w:val="004F5B" w:themeColor="accent1" w:themeShade="7F"/>
      <w:sz w:val="24"/>
      <w:szCs w:val="24"/>
    </w:rPr>
  </w:style>
  <w:style w:type="character" w:styleId="Cmsor4Char" w:customStyle="1">
    <w:name w:val="Címsor 4 Char"/>
    <w:basedOn w:val="Bekezdsalapbettpusa"/>
    <w:link w:val="Cmsor4"/>
    <w:uiPriority w:val="9"/>
    <w:rsid w:val="00CE57EF"/>
    <w:rPr>
      <w:rFonts w:asciiTheme="majorHAnsi" w:hAnsiTheme="majorHAnsi" w:eastAsiaTheme="majorEastAsia" w:cstheme="majorBidi"/>
      <w:i/>
      <w:iCs/>
      <w:color w:val="007789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2554CD"/>
    <w:rPr>
      <w:rFonts w:asciiTheme="majorHAnsi" w:hAnsiTheme="majorHAnsi" w:eastAsiaTheme="majorEastAsia" w:cstheme="majorBidi"/>
      <w:color w:val="004F5B" w:themeColor="accent1" w:themeShade="7F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2554CD"/>
    <w:rPr>
      <w:rFonts w:asciiTheme="majorHAnsi" w:hAnsiTheme="majorHAnsi" w:eastAsiaTheme="majorEastAsia" w:cstheme="majorBidi"/>
      <w:i/>
      <w:iCs/>
      <w:color w:val="004F5B" w:themeColor="accent1" w:themeShade="7F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C6554A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C6554A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Kapcsolatiadatok" w:customStyle="1">
    <w:name w:val="Kapcsolati adatok"/>
    <w:basedOn w:val="Norml"/>
    <w:uiPriority w:val="4"/>
    <w:qFormat/>
    <w:rsid w:val="00C6554A"/>
    <w:pPr>
      <w:spacing w:before="0" w:after="0"/>
      <w:jc w:val="center"/>
    </w:pPr>
  </w:style>
  <w:style w:type="paragraph" w:styleId="Felsorols">
    <w:name w:val="List Bullet"/>
    <w:basedOn w:val="Norml"/>
    <w:uiPriority w:val="10"/>
    <w:unhideWhenUsed/>
    <w:qFormat/>
    <w:rsid w:val="00C6554A"/>
    <w:pPr>
      <w:numPr>
        <w:numId w:val="4"/>
      </w:numPr>
    </w:pPr>
  </w:style>
  <w:style w:type="paragraph" w:styleId="Cm">
    <w:name w:val="Title"/>
    <w:basedOn w:val="Norml"/>
    <w:link w:val="Cm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hAnsiTheme="majorHAnsi" w:eastAsiaTheme="majorEastAsia" w:cstheme="majorBidi"/>
      <w:color w:val="007789" w:themeColor="accent1" w:themeShade="BF"/>
      <w:kern w:val="28"/>
      <w:sz w:val="60"/>
    </w:rPr>
  </w:style>
  <w:style w:type="character" w:styleId="CmChar" w:customStyle="1">
    <w:name w:val="Cím Char"/>
    <w:basedOn w:val="Bekezdsalapbettpusa"/>
    <w:link w:val="Cm"/>
    <w:uiPriority w:val="2"/>
    <w:rsid w:val="00333D0D"/>
    <w:rPr>
      <w:rFonts w:asciiTheme="majorHAnsi" w:hAnsiTheme="majorHAnsi" w:eastAsiaTheme="majorEastAsia" w:cstheme="majorBidi"/>
      <w:color w:val="007789" w:themeColor="accent1" w:themeShade="BF"/>
      <w:kern w:val="28"/>
      <w:sz w:val="60"/>
    </w:rPr>
  </w:style>
  <w:style w:type="paragraph" w:styleId="Alcm">
    <w:name w:val="Subtitle"/>
    <w:basedOn w:val="Norml"/>
    <w:link w:val="Alcm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hAnsiTheme="majorHAnsi" w:eastAsiaTheme="majorEastAsia" w:cstheme="majorBidi"/>
      <w:caps/>
      <w:sz w:val="26"/>
    </w:rPr>
  </w:style>
  <w:style w:type="character" w:styleId="AlcmChar" w:customStyle="1">
    <w:name w:val="Alcím Char"/>
    <w:basedOn w:val="Bekezdsalapbettpusa"/>
    <w:link w:val="Alcm"/>
    <w:uiPriority w:val="3"/>
    <w:rsid w:val="00333D0D"/>
    <w:rPr>
      <w:rFonts w:asciiTheme="majorHAnsi" w:hAnsiTheme="majorHAnsi" w:eastAsiaTheme="majorEastAsia" w:cstheme="majorBidi"/>
      <w:caps/>
      <w:sz w:val="26"/>
    </w:rPr>
  </w:style>
  <w:style w:type="paragraph" w:styleId="llb">
    <w:name w:val="footer"/>
    <w:basedOn w:val="Norml"/>
    <w:link w:val="llb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styleId="llbChar" w:customStyle="1">
    <w:name w:val="Élőláb Char"/>
    <w:basedOn w:val="Bekezdsalapbettpusa"/>
    <w:link w:val="llb"/>
    <w:uiPriority w:val="99"/>
    <w:rsid w:val="00C6554A"/>
    <w:rPr>
      <w:caps/>
    </w:rPr>
  </w:style>
  <w:style w:type="paragraph" w:styleId="Fnykp" w:customStyle="1">
    <w:name w:val="Fénykép"/>
    <w:basedOn w:val="Norml"/>
    <w:uiPriority w:val="1"/>
    <w:qFormat/>
    <w:rsid w:val="00C6554A"/>
    <w:pPr>
      <w:spacing w:before="0" w:after="0" w:line="240" w:lineRule="auto"/>
      <w:jc w:val="center"/>
    </w:pPr>
  </w:style>
  <w:style w:type="paragraph" w:styleId="lfej">
    <w:name w:val="header"/>
    <w:basedOn w:val="Norml"/>
    <w:link w:val="lfejChar"/>
    <w:uiPriority w:val="99"/>
    <w:unhideWhenUsed/>
    <w:rsid w:val="00C6554A"/>
    <w:pPr>
      <w:spacing w:before="0"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Szmozottlista">
    <w:name w:val="List Number"/>
    <w:basedOn w:val="Norml"/>
    <w:uiPriority w:val="11"/>
    <w:unhideWhenUsed/>
    <w:qFormat/>
    <w:rsid w:val="00C6554A"/>
    <w:pPr>
      <w:numPr>
        <w:numId w:val="3"/>
      </w:numPr>
      <w:contextualSpacing/>
    </w:pPr>
  </w:style>
  <w:style w:type="character" w:styleId="Erskiemels">
    <w:name w:val="Intense Emphasis"/>
    <w:basedOn w:val="Bekezdsalapbettpusa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6554A"/>
    <w:pPr>
      <w:pBdr>
        <w:top w:val="single" w:color="007789" w:themeColor="accent1" w:themeShade="BF" w:sz="4" w:space="10"/>
        <w:bottom w:val="single" w:color="007789" w:themeColor="accent1" w:themeShade="BF" w:sz="4" w:space="10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semiHidden/>
    <w:rsid w:val="00C6554A"/>
    <w:rPr>
      <w:i/>
      <w:iCs/>
      <w:color w:val="007789" w:themeColor="accent1" w:themeShade="BF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C6554A"/>
    <w:rPr>
      <w:rFonts w:ascii="Segoe UI" w:hAnsi="Segoe UI" w:cs="Segoe UI"/>
      <w:szCs w:val="18"/>
    </w:rPr>
  </w:style>
  <w:style w:type="paragraph" w:styleId="Szvegblokk">
    <w:name w:val="Block Text"/>
    <w:basedOn w:val="Norml"/>
    <w:uiPriority w:val="99"/>
    <w:semiHidden/>
    <w:unhideWhenUsed/>
    <w:rsid w:val="00C6554A"/>
    <w:pPr>
      <w:pBdr>
        <w:top w:val="single" w:color="007789" w:themeColor="accent1" w:themeShade="BF" w:sz="2" w:space="10"/>
        <w:left w:val="single" w:color="007789" w:themeColor="accent1" w:themeShade="BF" w:sz="2" w:space="10"/>
        <w:bottom w:val="single" w:color="007789" w:themeColor="accent1" w:themeShade="BF" w:sz="2" w:space="10"/>
        <w:right w:val="single" w:color="007789" w:themeColor="accent1" w:themeShade="BF" w:sz="2" w:space="10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C6554A"/>
    <w:pPr>
      <w:spacing w:after="120"/>
    </w:pPr>
    <w:rPr>
      <w:szCs w:val="16"/>
    </w:rPr>
  </w:style>
  <w:style w:type="character" w:styleId="Szvegtrzs3Char" w:customStyle="1">
    <w:name w:val="Szövegtörzs 3 Char"/>
    <w:basedOn w:val="Bekezdsalapbettpusa"/>
    <w:link w:val="Szvegtrzs3"/>
    <w:uiPriority w:val="99"/>
    <w:semiHidden/>
    <w:rsid w:val="00C6554A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styleId="Szvegtrzsbehzssal3Char" w:customStyle="1">
    <w:name w:val="Szövegtörzs behúzással 3 Char"/>
    <w:basedOn w:val="Bekezdsalapbettpusa"/>
    <w:link w:val="Szvegtrzsbehzssal3"/>
    <w:uiPriority w:val="99"/>
    <w:semiHidden/>
    <w:rsid w:val="00C6554A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C6554A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sid w:val="00C6554A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C6554A"/>
    <w:rPr>
      <w:b/>
      <w:bCs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/>
    <w:rsid w:val="00C6554A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styleId="DokumentumtrkpChar" w:customStyle="1">
    <w:name w:val="Dokumentumtérkép Char"/>
    <w:basedOn w:val="Bekezdsalapbettpusa"/>
    <w:link w:val="Dokumentumtrkp"/>
    <w:uiPriority w:val="99"/>
    <w:semiHidden/>
    <w:rsid w:val="00C6554A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styleId="VgjegyzetszvegeChar" w:customStyle="1">
    <w:name w:val="Végjegyzet szövege Char"/>
    <w:basedOn w:val="Bekezdsalapbettpusa"/>
    <w:link w:val="Vgjegyzetszvege"/>
    <w:uiPriority w:val="99"/>
    <w:semiHidden/>
    <w:rsid w:val="00C6554A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C6554A"/>
    <w:pPr>
      <w:spacing w:before="0"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styleId="LbjegyzetszvegChar" w:customStyle="1">
    <w:name w:val="Lábjegyzetszöveg Char"/>
    <w:basedOn w:val="Bekezdsalapbettpusa"/>
    <w:link w:val="Lbjegyzetszveg"/>
    <w:uiPriority w:val="99"/>
    <w:semiHidden/>
    <w:rsid w:val="00C6554A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styleId="HTML-kntformzottChar" w:customStyle="1">
    <w:name w:val="HTML-ként formázott Char"/>
    <w:basedOn w:val="Bekezdsalapbettpusa"/>
    <w:link w:val="HTML-kntformzott"/>
    <w:uiPriority w:val="99"/>
    <w:semiHidden/>
    <w:rsid w:val="00C6554A"/>
    <w:rPr>
      <w:rFonts w:ascii="Consolas" w:hAnsi="Consolas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iperhivatkozs">
    <w:name w:val="Hyperlink"/>
    <w:basedOn w:val="Bekezdsalapbettpusa"/>
    <w:uiPriority w:val="99"/>
    <w:unhideWhenUsed/>
    <w:rsid w:val="00C6554A"/>
    <w:rPr>
      <w:color w:val="835D00" w:themeColor="accent3" w:themeShade="80"/>
      <w:u w:val="single"/>
    </w:rPr>
  </w:style>
  <w:style w:type="paragraph" w:styleId="Makrszvege">
    <w:name w:val="macro"/>
    <w:link w:val="Makrszvege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krszvegeChar" w:customStyle="1">
    <w:name w:val="Makró szövege Char"/>
    <w:basedOn w:val="Bekezdsalapbettpusa"/>
    <w:link w:val="Makrszvege"/>
    <w:uiPriority w:val="99"/>
    <w:semiHidden/>
    <w:rsid w:val="00C6554A"/>
    <w:rPr>
      <w:rFonts w:ascii="Consolas" w:hAnsi="Consolas"/>
      <w:szCs w:val="20"/>
    </w:rPr>
  </w:style>
  <w:style w:type="character" w:styleId="Helyrzszveg">
    <w:name w:val="Placeholder Text"/>
    <w:basedOn w:val="Bekezdsalapbettpusa"/>
    <w:uiPriority w:val="99"/>
    <w:semiHidden/>
    <w:rsid w:val="00C6554A"/>
    <w:rPr>
      <w:color w:val="595959" w:themeColor="text1" w:themeTint="A6"/>
    </w:rPr>
  </w:style>
  <w:style w:type="paragraph" w:styleId="Csakszveg">
    <w:name w:val="Plain Text"/>
    <w:basedOn w:val="Norml"/>
    <w:link w:val="Csakszveg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styleId="CsakszvegChar" w:customStyle="1">
    <w:name w:val="Csak szöveg Char"/>
    <w:basedOn w:val="Bekezdsalapbettpusa"/>
    <w:link w:val="Csakszveg"/>
    <w:uiPriority w:val="99"/>
    <w:semiHidden/>
    <w:rsid w:val="00C6554A"/>
    <w:rPr>
      <w:rFonts w:ascii="Consolas" w:hAnsi="Consolas"/>
      <w:szCs w:val="2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E57EF"/>
    <w:pPr>
      <w:spacing w:before="240" w:after="0" w:line="259" w:lineRule="auto"/>
      <w:contextualSpacing w:val="0"/>
      <w:outlineLvl w:val="9"/>
    </w:pPr>
    <w:rPr>
      <w:szCs w:val="32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E57E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E57E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324BE2"/>
    <w:pPr>
      <w:spacing w:after="100"/>
      <w:ind w:left="440"/>
    </w:pPr>
  </w:style>
  <w:style w:type="paragraph" w:styleId="Listaszerbekezds">
    <w:name w:val="List Paragraph"/>
    <w:basedOn w:val="Norml"/>
    <w:uiPriority w:val="34"/>
    <w:unhideWhenUsed/>
    <w:qFormat/>
    <w:rsid w:val="008D06A6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713F52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A64EDF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J4">
    <w:name w:val="toc 4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660"/>
    </w:pPr>
    <w:rPr>
      <w:rFonts w:eastAsiaTheme="minorEastAsia"/>
      <w:color w:val="auto"/>
      <w:lang w:val="hu-HU"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880"/>
    </w:pPr>
    <w:rPr>
      <w:rFonts w:eastAsiaTheme="minorEastAsia"/>
      <w:color w:val="auto"/>
      <w:lang w:val="hu-HU"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1100"/>
    </w:pPr>
    <w:rPr>
      <w:rFonts w:eastAsiaTheme="minorEastAsia"/>
      <w:color w:val="auto"/>
      <w:lang w:val="hu-HU"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1320"/>
    </w:pPr>
    <w:rPr>
      <w:rFonts w:eastAsiaTheme="minorEastAsia"/>
      <w:color w:val="auto"/>
      <w:lang w:val="hu-HU"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1540"/>
    </w:pPr>
    <w:rPr>
      <w:rFonts w:eastAsiaTheme="minorEastAsia"/>
      <w:color w:val="auto"/>
      <w:lang w:val="hu-HU"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0036E9"/>
    <w:pPr>
      <w:spacing w:before="0" w:after="100" w:line="259" w:lineRule="auto"/>
      <w:ind w:left="1760"/>
    </w:pPr>
    <w:rPr>
      <w:rFonts w:eastAsiaTheme="minorEastAsia"/>
      <w:color w:val="auto"/>
      <w:lang w:val="hu-HU" w:eastAsia="hu-HU"/>
    </w:rPr>
  </w:style>
  <w:style w:type="character" w:styleId="text-primary" w:customStyle="1">
    <w:name w:val="text-primary"/>
    <w:basedOn w:val="Bekezdsalapbettpusa"/>
    <w:rsid w:val="005C28C8"/>
  </w:style>
  <w:style w:type="paragraph" w:styleId="Nincstrkz">
    <w:name w:val="No Spacing"/>
    <w:link w:val="NincstrkzChar"/>
    <w:uiPriority w:val="1"/>
    <w:qFormat/>
    <w:rsid w:val="00C21121"/>
    <w:pPr>
      <w:spacing w:before="0" w:after="0" w:line="240" w:lineRule="auto"/>
    </w:pPr>
    <w:rPr>
      <w:rFonts w:eastAsiaTheme="minorEastAsia"/>
      <w:color w:val="auto"/>
      <w:lang w:val="hu-HU" w:eastAsia="hu-HU"/>
    </w:rPr>
  </w:style>
  <w:style w:type="character" w:styleId="NincstrkzChar" w:customStyle="1">
    <w:name w:val="Nincs térköz Char"/>
    <w:basedOn w:val="Bekezdsalapbettpusa"/>
    <w:link w:val="Nincstrkz"/>
    <w:uiPriority w:val="1"/>
    <w:rsid w:val="00C21121"/>
    <w:rPr>
      <w:rFonts w:eastAsiaTheme="minorEastAsia"/>
      <w:color w:val="auto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26" /><Relationship Type="http://schemas.openxmlformats.org/officeDocument/2006/relationships/hyperlink" Target="https://youtu.be/AWky0PUa-0Y" TargetMode="External" Id="rId21" /><Relationship Type="http://schemas.openxmlformats.org/officeDocument/2006/relationships/image" Target="media/image10.png" Id="rId42" /><Relationship Type="http://schemas.openxmlformats.org/officeDocument/2006/relationships/hyperlink" Target="https://gymnaziumgimnaziumfila.sharepoint.com/:u:/s/DigitlisMgia/ETaDDiocgdtAupxoIYgeLwsBPMPXBNbODi_SUnnhd6QHog?e=vfPfFL" TargetMode="External" Id="rId47" /><Relationship Type="http://schemas.openxmlformats.org/officeDocument/2006/relationships/hyperlink" Target="https://gymnaziumgimnaziumfila.sharepoint.com/:u:/s/DigitlisMgia/EUsCzMOOtklOvcJK3C_lViEBmdTkZKsrjsO8otR3f_j3dw?e=b16Zr4" TargetMode="External" Id="rId63" /><Relationship Type="http://schemas.openxmlformats.org/officeDocument/2006/relationships/hyperlink" Target="https://www.youtube.com/embed/PlOzEv-rfCY?feature=oembed" TargetMode="External" Id="rId68" /><Relationship Type="http://schemas.openxmlformats.org/officeDocument/2006/relationships/hyperlink" Target="https://www.youtube.com/embed/PlOzEv-rfCY?feature=oembed" TargetMode="External" Id="rId84" /><Relationship Type="http://schemas.openxmlformats.org/officeDocument/2006/relationships/hyperlink" Target="https://youtu.be/AWky0PUa-0Y" TargetMode="External" Id="rId89" /><Relationship Type="http://schemas.openxmlformats.org/officeDocument/2006/relationships/hyperlink" Target="https://www.youtube.com/embed/PlOzEv-rfCY?feature=oembed" TargetMode="External" Id="rId16" /><Relationship Type="http://schemas.openxmlformats.org/officeDocument/2006/relationships/endnotes" Target="endnotes.xml" Id="rId11" /><Relationship Type="http://schemas.openxmlformats.org/officeDocument/2006/relationships/hyperlink" Target="https://www.youtube.com/embed/PlOzEv-rfCY?feature=oembed" TargetMode="External" Id="rId32" /><Relationship Type="http://schemas.openxmlformats.org/officeDocument/2006/relationships/hyperlink" Target="https://youtu.be/AWky0PUa-0Y" TargetMode="External" Id="rId37" /><Relationship Type="http://schemas.openxmlformats.org/officeDocument/2006/relationships/hyperlink" Target="https://youtu.be/AWky0PUa-0Y" TargetMode="External" Id="rId53" /><Relationship Type="http://schemas.openxmlformats.org/officeDocument/2006/relationships/image" Target="media/image14.png" Id="rId58" /><Relationship Type="http://schemas.openxmlformats.org/officeDocument/2006/relationships/image" Target="media/image18.png" Id="rId74" /><Relationship Type="http://schemas.openxmlformats.org/officeDocument/2006/relationships/hyperlink" Target="https://gymnaziumgimnaziumfila.sharepoint.com/:u:/s/DigitlisMgia/EdVFJkEe04FBrgadDz3WbRwB_fBIpuIpZxHqC9Ep0K9a9Q?e=yx7kjN" TargetMode="External" Id="rId79" /><Relationship Type="http://schemas.openxmlformats.org/officeDocument/2006/relationships/customXml" Target="../customXml/item5.xml" Id="rId5" /><Relationship Type="http://schemas.openxmlformats.org/officeDocument/2006/relationships/image" Target="media/image22.png" Id="rId90" /><Relationship Type="http://schemas.openxmlformats.org/officeDocument/2006/relationships/footer" Target="footer1.xml" Id="rId95" /><Relationship Type="http://schemas.openxmlformats.org/officeDocument/2006/relationships/image" Target="media/image5.png" Id="rId22" /><Relationship Type="http://schemas.openxmlformats.org/officeDocument/2006/relationships/hyperlink" Target="https://gymnaziumgimnaziumfila.sharepoint.com/:u:/s/DigitlisMgia/EaGGSJvtYX1Hq9-63XxwgwsB5BIcUFzqSQjuq8gsLltCCA?e=Jryn2U" TargetMode="External" Id="rId27" /><Relationship Type="http://schemas.openxmlformats.org/officeDocument/2006/relationships/hyperlink" Target="https://gymnaziumgimnaziumfila.sharepoint.com/:u:/s/DigitlisMgia/EVGYVlN5bkFAvmzWJeLggUMB_mvQyFKst_g7zlWDBHpicA?e=GEwSiS" TargetMode="External" Id="rId43" /><Relationship Type="http://schemas.openxmlformats.org/officeDocument/2006/relationships/hyperlink" Target="https://www.youtube.com/embed/PlOzEv-rfCY?feature=oembed" TargetMode="External" Id="rId48" /><Relationship Type="http://schemas.openxmlformats.org/officeDocument/2006/relationships/hyperlink" Target="https://www.youtube.com/embed/PlOzEv-rfCY?feature=oembed" TargetMode="External" Id="rId64" /><Relationship Type="http://schemas.openxmlformats.org/officeDocument/2006/relationships/hyperlink" Target="https://youtu.be/AWky0PUa-0Y" TargetMode="External" Id="rId69" /><Relationship Type="http://schemas.openxmlformats.org/officeDocument/2006/relationships/hyperlink" Target="https://www.youtube.com/embed/PlOzEv-rfCY?feature=oembed" TargetMode="External" Id="rId80" /><Relationship Type="http://schemas.openxmlformats.org/officeDocument/2006/relationships/hyperlink" Target="https://youtu.be/AWky0PUa-0Y" TargetMode="External" Id="rId85" /><Relationship Type="http://schemas.openxmlformats.org/officeDocument/2006/relationships/customXml" Target="../customXml/item3.xml" Id="rId3" /><Relationship Type="http://schemas.openxmlformats.org/officeDocument/2006/relationships/image" Target="media/image1.jpg" Id="rId12" /><Relationship Type="http://schemas.openxmlformats.org/officeDocument/2006/relationships/hyperlink" Target="https://youtu.be/AWky0PUa-0Y" TargetMode="External" Id="rId17" /><Relationship Type="http://schemas.openxmlformats.org/officeDocument/2006/relationships/hyperlink" Target="https://youtu.be/AWky0PUa-0Y" TargetMode="External" Id="rId25" /><Relationship Type="http://schemas.openxmlformats.org/officeDocument/2006/relationships/hyperlink" Target="https://youtu.be/AWky0PUa-0Y" TargetMode="External" Id="rId33" /><Relationship Type="http://schemas.openxmlformats.org/officeDocument/2006/relationships/image" Target="media/image9.png" Id="rId38" /><Relationship Type="http://schemas.openxmlformats.org/officeDocument/2006/relationships/image" Target="media/image11.png" Id="rId46" /><Relationship Type="http://schemas.openxmlformats.org/officeDocument/2006/relationships/hyperlink" Target="https://gymnaziumgimnaziumfila.sharepoint.com/:u:/s/DigitlisMgia/EcqnQZSx04pMkeCPS1ynExwBe3W3gRdvbhus3giYaLDNPA?e=qYtUvA" TargetMode="External" Id="rId59" /><Relationship Type="http://schemas.openxmlformats.org/officeDocument/2006/relationships/hyperlink" Target="https://gymnaziumgimnaziumfila.sharepoint.com/:u:/s/DigitlisMgia/EWOWvdwrDUFIt9SZ1crQB18BVPcQS4kQPKtXu64vHmauhQ?e=lXUj3o" TargetMode="External" Id="rId67" /><Relationship Type="http://schemas.openxmlformats.org/officeDocument/2006/relationships/hyperlink" Target="https://www.youtube.com/embed/PlOzEv-rfCY?feature=oembed" TargetMode="External" Id="rId20" /><Relationship Type="http://schemas.openxmlformats.org/officeDocument/2006/relationships/hyperlink" Target="https://youtu.be/AWky0PUa-0Y" TargetMode="External" Id="rId41" /><Relationship Type="http://schemas.openxmlformats.org/officeDocument/2006/relationships/image" Target="media/image13.png" Id="rId54" /><Relationship Type="http://schemas.openxmlformats.org/officeDocument/2006/relationships/image" Target="media/image15.png" Id="rId62" /><Relationship Type="http://schemas.openxmlformats.org/officeDocument/2006/relationships/image" Target="media/image17.png" Id="rId70" /><Relationship Type="http://schemas.openxmlformats.org/officeDocument/2006/relationships/hyperlink" Target="https://gymnaziumgimnaziumfila.sharepoint.com/:u:/s/DigitlisMgia/EejexVKh7ZJLr3XkKZiaIIEBiPyZl5Qta7oXpFGcFXRZ7w?e=JvU0c5" TargetMode="External" Id="rId75" /><Relationship Type="http://schemas.openxmlformats.org/officeDocument/2006/relationships/hyperlink" Target="https://gymnaziumgimnaziumfila.sharepoint.com/:u:/s/DigitlisMgia/EWXrvP6E7zpFlM2fU997J-YB9YjoxUT4eKIIyRQE7jKl0w?e=d0plrN" TargetMode="External" Id="rId83" /><Relationship Type="http://schemas.openxmlformats.org/officeDocument/2006/relationships/hyperlink" Target="https://www.youtube.com/embed/PlOzEv-rfCY?feature=oembed" TargetMode="External" Id="rId88" /><Relationship Type="http://schemas.openxmlformats.org/officeDocument/2006/relationships/hyperlink" Target="https://gymnaziumgimnaziumfila.sharepoint.com/:u:/s/DigitlisMgia/EXE0PbYhFeNNhb1rardpKkIBVUPZrxXS0fH62X1AR_OKgQ?e=X0MEsc" TargetMode="External" Id="rId91" /><Relationship Type="http://schemas.openxmlformats.org/officeDocument/2006/relationships/fontTable" Target="fontTable.xml" Id="rId9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hyperlink" Target="https://gymnaziumgimnaziumfila.sharepoint.com/:u:/s/DigitlisMgia/EUL2AzTYexVNnK58C4WgtekBv14BxYaYoU-lVWDHX5x5gg?e=sJUWTg" TargetMode="External" Id="rId15" /><Relationship Type="http://schemas.openxmlformats.org/officeDocument/2006/relationships/hyperlink" Target="https://gymnaziumgimnaziumfila.sharepoint.com/:u:/s/DigitlisMgia/Eb5k2loAgbpCtV52S33C4XgBlx1whoihkC0_LhwNO1oOew?e=ZWgybd" TargetMode="External" Id="rId23" /><Relationship Type="http://schemas.openxmlformats.org/officeDocument/2006/relationships/hyperlink" Target="https://www.youtube.com/embed/PlOzEv-rfCY?feature=oembed" TargetMode="External" Id="rId28" /><Relationship Type="http://schemas.openxmlformats.org/officeDocument/2006/relationships/hyperlink" Target="https://www.youtube.com/embed/PlOzEv-rfCY?feature=oembed" TargetMode="External" Id="rId36" /><Relationship Type="http://schemas.openxmlformats.org/officeDocument/2006/relationships/hyperlink" Target="https://youtu.be/AWky0PUa-0Y" TargetMode="External" Id="rId49" /><Relationship Type="http://schemas.openxmlformats.org/officeDocument/2006/relationships/hyperlink" Target="https://youtu.be/AWky0PUa-0Y" TargetMode="External" Id="rId57" /><Relationship Type="http://schemas.openxmlformats.org/officeDocument/2006/relationships/footnotes" Target="footnotes.xml" Id="rId10" /><Relationship Type="http://schemas.openxmlformats.org/officeDocument/2006/relationships/hyperlink" Target="https://gymnaziumgimnaziumfila.sharepoint.com/:u:/s/DigitlisMgia/EebVKl0IlyFOvz-53diVZEMBbk7UlfYCmkXHF7IgShpsbA?e=Iw63TU" TargetMode="External" Id="rId31" /><Relationship Type="http://schemas.openxmlformats.org/officeDocument/2006/relationships/hyperlink" Target="https://www.youtube.com/embed/PlOzEv-rfCY?feature=oembed" TargetMode="External" Id="rId44" /><Relationship Type="http://schemas.openxmlformats.org/officeDocument/2006/relationships/hyperlink" Target="https://www.youtube.com/embed/PlOzEv-rfCY?feature=oembed" TargetMode="External" Id="rId52" /><Relationship Type="http://schemas.openxmlformats.org/officeDocument/2006/relationships/hyperlink" Target="https://www.youtube.com/embed/PlOzEv-rfCY?feature=oembed" TargetMode="External" Id="rId60" /><Relationship Type="http://schemas.openxmlformats.org/officeDocument/2006/relationships/hyperlink" Target="https://youtu.be/AWky0PUa-0Y" TargetMode="External" Id="rId65" /><Relationship Type="http://schemas.openxmlformats.org/officeDocument/2006/relationships/hyperlink" Target="https://youtu.be/AWky0PUa-0Y" TargetMode="External" Id="rId73" /><Relationship Type="http://schemas.openxmlformats.org/officeDocument/2006/relationships/image" Target="media/image19.png" Id="rId78" /><Relationship Type="http://schemas.openxmlformats.org/officeDocument/2006/relationships/hyperlink" Target="https://youtu.be/AWky0PUa-0Y" TargetMode="External" Id="rId81" /><Relationship Type="http://schemas.openxmlformats.org/officeDocument/2006/relationships/image" Target="media/image21.png" Id="rId86" /><Relationship Type="http://schemas.openxmlformats.org/officeDocument/2006/relationships/image" Target="media/image23.png" Id="rId94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2.jpg" Id="rId13" /><Relationship Type="http://schemas.openxmlformats.org/officeDocument/2006/relationships/image" Target="media/image4.png" Id="rId18" /><Relationship Type="http://schemas.openxmlformats.org/officeDocument/2006/relationships/hyperlink" Target="https://gymnaziumgimnaziumfila.sharepoint.com/:u:/s/DigitlisMgia/EUYuLYUdF8BBiUFklxtMh6QBi6gABPpPaLed1ucjaT5ElA?e=E4dEtq" TargetMode="External" Id="rId39" /><Relationship Type="http://schemas.openxmlformats.org/officeDocument/2006/relationships/image" Target="media/image8.png" Id="rId34" /><Relationship Type="http://schemas.openxmlformats.org/officeDocument/2006/relationships/image" Target="media/image12.png" Id="rId50" /><Relationship Type="http://schemas.openxmlformats.org/officeDocument/2006/relationships/hyperlink" Target="https://gymnaziumgimnaziumfila.sharepoint.com/:u:/s/DigitlisMgia/Eed-Fu0ZSY1PriyCpdWd6-0BOT6MDCjOV7ILdk-HojR4LA?e=cjbwiO" TargetMode="External" Id="rId55" /><Relationship Type="http://schemas.openxmlformats.org/officeDocument/2006/relationships/hyperlink" Target="https://www.youtube.com/embed/PlOzEv-rfCY?feature=oembed" TargetMode="External" Id="rId76" /><Relationship Type="http://schemas.openxmlformats.org/officeDocument/2006/relationships/theme" Target="theme/theme1.xml" Id="rId97" /><Relationship Type="http://schemas.openxmlformats.org/officeDocument/2006/relationships/styles" Target="styles.xml" Id="rId7" /><Relationship Type="http://schemas.openxmlformats.org/officeDocument/2006/relationships/hyperlink" Target="https://gymnaziumgimnaziumfila.sharepoint.com/:u:/s/DigitlisMgia/EVvn6f14d9tFv_cJS9wx6AEBSnxKxtElV8RkbYmKC1cFaw?e=B7lrGt" TargetMode="External" Id="rId71" /><Relationship Type="http://schemas.openxmlformats.org/officeDocument/2006/relationships/hyperlink" Target="https://www.youtube.com/embed/PlOzEv-rfCY?feature=oembed" TargetMode="External" Id="rId92" /><Relationship Type="http://schemas.openxmlformats.org/officeDocument/2006/relationships/customXml" Target="../customXml/item2.xml" Id="rId2" /><Relationship Type="http://schemas.openxmlformats.org/officeDocument/2006/relationships/hyperlink" Target="https://youtu.be/AWky0PUa-0Y" TargetMode="External" Id="rId29" /><Relationship Type="http://schemas.openxmlformats.org/officeDocument/2006/relationships/hyperlink" Target="https://www.youtube.com/embed/PlOzEv-rfCY?feature=oembed" TargetMode="External" Id="rId24" /><Relationship Type="http://schemas.openxmlformats.org/officeDocument/2006/relationships/hyperlink" Target="https://www.youtube.com/embed/PlOzEv-rfCY?feature=oembed" TargetMode="External" Id="rId40" /><Relationship Type="http://schemas.openxmlformats.org/officeDocument/2006/relationships/hyperlink" Target="https://youtu.be/AWky0PUa-0Y" TargetMode="External" Id="rId45" /><Relationship Type="http://schemas.openxmlformats.org/officeDocument/2006/relationships/image" Target="media/image16.png" Id="rId66" /><Relationship Type="http://schemas.openxmlformats.org/officeDocument/2006/relationships/hyperlink" Target="https://gymnaziumgimnaziumfila.sharepoint.com/:u:/s/DigitlisMgia/Ed6y9p8UdvhNuEVZQbxqUYkBKqgtLq0zztop0Mph_UlPJg?e=JJwrGw" TargetMode="External" Id="rId87" /><Relationship Type="http://schemas.openxmlformats.org/officeDocument/2006/relationships/hyperlink" Target="https://youtu.be/AWky0PUa-0Y" TargetMode="External" Id="rId61" /><Relationship Type="http://schemas.openxmlformats.org/officeDocument/2006/relationships/image" Target="media/image20.png" Id="rId82" /><Relationship Type="http://schemas.openxmlformats.org/officeDocument/2006/relationships/hyperlink" Target="https://gymnaziumgimnaziumfila.sharepoint.com/:u:/s/DigitlisMgia/EUg5oja2uCxGpGPPgCJ2wDMBUQ823DXvFkKtvfF61vdQyA?e=I1h7Yu" TargetMode="External" Id="rId19" /><Relationship Type="http://schemas.openxmlformats.org/officeDocument/2006/relationships/image" Target="media/image3.png" Id="rId14" /><Relationship Type="http://schemas.openxmlformats.org/officeDocument/2006/relationships/image" Target="media/image7.png" Id="rId30" /><Relationship Type="http://schemas.openxmlformats.org/officeDocument/2006/relationships/hyperlink" Target="https://gymnaziumgimnaziumfila.sharepoint.com/:u:/s/DigitlisMgia/EeUqPgRlTJ9PnGFt8b6FCDsBA8eNpdANTqG5QdbT2yqnDw?e=2fn7Ap" TargetMode="External" Id="rId35" /><Relationship Type="http://schemas.openxmlformats.org/officeDocument/2006/relationships/hyperlink" Target="https://www.youtube.com/embed/PlOzEv-rfCY?feature=oembed" TargetMode="External" Id="rId56" /><Relationship Type="http://schemas.openxmlformats.org/officeDocument/2006/relationships/hyperlink" Target="https://youtu.be/AWky0PUa-0Y" TargetMode="External" Id="rId77" /><Relationship Type="http://schemas.openxmlformats.org/officeDocument/2006/relationships/settings" Target="settings.xml" Id="rId8" /><Relationship Type="http://schemas.openxmlformats.org/officeDocument/2006/relationships/hyperlink" Target="https://gymnaziumgimnaziumfila.sharepoint.com/:u:/s/DigitlisMgia/Ed8WEUpI8y5Ptc5Uhk1cWtABW9NGp8KiZgBqW2IcSJ0Fsg?e=WJKqVL" TargetMode="External" Id="rId51" /><Relationship Type="http://schemas.openxmlformats.org/officeDocument/2006/relationships/hyperlink" Target="https://www.youtube.com/embed/PlOzEv-rfCY?feature=oembed" TargetMode="External" Id="rId72" /><Relationship Type="http://schemas.openxmlformats.org/officeDocument/2006/relationships/hyperlink" Target="https://youtu.be/AWky0PUa-0Y" TargetMode="External" Id="rId93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i\AppData\Roaming\Microsoft\Templates\Iskolai%20besz&#225;mol&#243;%20f&#233;nyk&#233;ppel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81f4dc-cbd9-4907-919e-096813d19ac6" xsi:nil="true"/>
    <lcf76f155ced4ddcb4097134ff3c332f xmlns="9630bb06-a3fd-4b30-9175-99028a5e558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9C0CEF376952C4CAC51E14FD6299A35" ma:contentTypeVersion="15" ma:contentTypeDescription="Új dokumentum létrehozása." ma:contentTypeScope="" ma:versionID="1bd323c869f41ea87bfca2cc077a4e18">
  <xsd:schema xmlns:xsd="http://www.w3.org/2001/XMLSchema" xmlns:xs="http://www.w3.org/2001/XMLSchema" xmlns:p="http://schemas.microsoft.com/office/2006/metadata/properties" xmlns:ns2="9630bb06-a3fd-4b30-9175-99028a5e5585" xmlns:ns3="f981f4dc-cbd9-4907-919e-096813d19ac6" targetNamespace="http://schemas.microsoft.com/office/2006/metadata/properties" ma:root="true" ma:fieldsID="10b8eed7f1588de0a8885c9e33cb5b1d" ns2:_="" ns3:_="">
    <xsd:import namespace="9630bb06-a3fd-4b30-9175-99028a5e5585"/>
    <xsd:import namespace="f981f4dc-cbd9-4907-919e-096813d19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0bb06-a3fd-4b30-9175-99028a5e55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594a5132-4074-4343-bccd-8e00b72887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1f4dc-cbd9-4907-919e-096813d19ac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e0a3c95-62cd-4747-937f-1126949278cc}" ma:internalName="TaxCatchAll" ma:showField="CatchAllData" ma:web="f981f4dc-cbd9-4907-919e-096813d19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5B7EC2-ACCD-4349-B015-59B30CBF48C0}">
  <ds:schemaRefs>
    <ds:schemaRef ds:uri="http://schemas.microsoft.com/office/2006/metadata/properties"/>
    <ds:schemaRef ds:uri="http://schemas.microsoft.com/office/infopath/2007/PartnerControls"/>
    <ds:schemaRef ds:uri="f981f4dc-cbd9-4907-919e-096813d19ac6"/>
    <ds:schemaRef ds:uri="9630bb06-a3fd-4b30-9175-99028a5e5585"/>
  </ds:schemaRefs>
</ds:datastoreItem>
</file>

<file path=customXml/itemProps3.xml><?xml version="1.0" encoding="utf-8"?>
<ds:datastoreItem xmlns:ds="http://schemas.openxmlformats.org/officeDocument/2006/customXml" ds:itemID="{5D0D362F-C153-4340-ADA0-2536F16C65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5CDB3E-95BE-4C7A-B4A8-A7168F897FB8}"/>
</file>

<file path=customXml/itemProps5.xml><?xml version="1.0" encoding="utf-8"?>
<ds:datastoreItem xmlns:ds="http://schemas.openxmlformats.org/officeDocument/2006/customXml" ds:itemID="{FE50F0FE-7660-4EF9-AF33-DBE3AA56E81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Iskolai beszámoló fényképpel.dotx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Feladatgyűjtemény</dc:title>
  <dc:subject/>
  <dc:creator>Róbert</dc:creator>
  <keywords/>
  <dc:description/>
  <lastModifiedBy>Róbert Tomolya</lastModifiedBy>
  <revision>9</revision>
  <lastPrinted>2022-08-19T10:38:00.0000000Z</lastPrinted>
  <dcterms:created xsi:type="dcterms:W3CDTF">2025-09-28T10:47:00.0000000Z</dcterms:created>
  <dcterms:modified xsi:type="dcterms:W3CDTF">2025-11-14T10:26:49.5427618Z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0x010100D9C0CEF376952C4CAC51E14FD6299A35</vt:lpwstr>
  </property>
  <property fmtid="{D5CDD505-2E9C-101B-9397-08002B2CF9AE}" pid="3" name="MediaServiceImageTags">
    <vt:lpwstr/>
  </property>
</Properties>
</file>